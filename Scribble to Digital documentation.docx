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4B1B" w:rsidRDefault="001F7D52">
      <w:pPr>
        <w:pStyle w:val="Heading3"/>
        <w:rPr>
          <w:rFonts w:hint="eastAsia"/>
        </w:rPr>
      </w:pPr>
      <w:bookmarkStart w:id="0" w:name="docs-internal-guid-d7d0ecf8-7fff-5230-30"/>
      <w:bookmarkEnd w:id="0"/>
      <w:r>
        <w:rPr>
          <w:color w:val="000000"/>
          <w:sz w:val="26"/>
          <w:szCs w:val="26"/>
        </w:rPr>
        <w:t>                            </w:t>
      </w:r>
      <w:r>
        <w:rPr>
          <w:color w:val="000000"/>
          <w:sz w:val="32"/>
          <w:szCs w:val="32"/>
        </w:rPr>
        <w:t>  </w:t>
      </w:r>
      <w:r>
        <w:rPr>
          <w:color w:val="000000"/>
          <w:sz w:val="36"/>
          <w:szCs w:val="36"/>
        </w:rPr>
        <w:t> </w:t>
      </w:r>
      <w:r>
        <w:rPr>
          <w:rFonts w:ascii="Cambria, serif" w:hAnsi="Cambria, serif"/>
          <w:color w:val="000000"/>
          <w:sz w:val="36"/>
          <w:szCs w:val="36"/>
        </w:rPr>
        <w:t>Scribble to Digital</w:t>
      </w:r>
    </w:p>
    <w:p w:rsidR="00434B1B" w:rsidRDefault="001F7D52">
      <w:pPr>
        <w:pStyle w:val="Heading2"/>
        <w:spacing w:before="280" w:after="280" w:line="300" w:lineRule="auto"/>
        <w:jc w:val="both"/>
        <w:rPr>
          <w:rFonts w:ascii="Cambria, serif" w:hAnsi="Cambria, serif" w:hint="eastAsia"/>
          <w:color w:val="000000"/>
          <w:sz w:val="26"/>
          <w:szCs w:val="26"/>
        </w:rPr>
      </w:pPr>
      <w:r>
        <w:rPr>
          <w:rFonts w:ascii="Cambria, serif" w:hAnsi="Cambria, serif"/>
          <w:color w:val="000000"/>
          <w:sz w:val="26"/>
          <w:szCs w:val="26"/>
        </w:rPr>
        <w:t>Project Description</w:t>
      </w:r>
    </w:p>
    <w:p w:rsidR="00434B1B" w:rsidRDefault="001F7D52">
      <w:pPr>
        <w:pStyle w:val="Textbody"/>
        <w:spacing w:before="280" w:after="280" w:line="300" w:lineRule="auto"/>
        <w:jc w:val="both"/>
        <w:rPr>
          <w:rFonts w:ascii="Cambria, serif" w:hAnsi="Cambria, serif" w:hint="eastAsia"/>
          <w:color w:val="000000"/>
          <w:sz w:val="26"/>
          <w:szCs w:val="26"/>
        </w:rPr>
      </w:pPr>
      <w:r>
        <w:rPr>
          <w:rFonts w:ascii="Cambria, serif" w:hAnsi="Cambria, serif"/>
          <w:color w:val="000000"/>
          <w:sz w:val="26"/>
          <w:szCs w:val="26"/>
        </w:rPr>
        <w:t xml:space="preserve">Converting handwritten notes into a digital format is a common problem encountered by students and professionals. Factors such as poor lighting, unclear </w:t>
      </w:r>
      <w:r>
        <w:rPr>
          <w:rFonts w:ascii="Cambria, serif" w:hAnsi="Cambria, serif"/>
          <w:color w:val="000000"/>
          <w:sz w:val="26"/>
          <w:szCs w:val="26"/>
        </w:rPr>
        <w:t>handwriting, and the presence of mixed content (notes along with tasks) can decrease productivity and often require users to rewrite the notes manually.</w:t>
      </w:r>
    </w:p>
    <w:p w:rsidR="00434B1B" w:rsidRDefault="001F7D52">
      <w:pPr>
        <w:pStyle w:val="Textbody"/>
        <w:spacing w:before="280" w:after="280" w:line="300" w:lineRule="auto"/>
        <w:jc w:val="both"/>
        <w:rPr>
          <w:rFonts w:hint="eastAsia"/>
        </w:rPr>
      </w:pPr>
      <w:r>
        <w:rPr>
          <w:rStyle w:val="StrongEmphasis"/>
          <w:sz w:val="26"/>
          <w:szCs w:val="26"/>
        </w:rPr>
        <w:t>Scribble to Digital</w:t>
      </w:r>
      <w:r>
        <w:rPr>
          <w:rFonts w:ascii="Cambria, serif" w:hAnsi="Cambria, serif"/>
          <w:color w:val="000000"/>
          <w:sz w:val="26"/>
          <w:szCs w:val="26"/>
        </w:rPr>
        <w:t xml:space="preserve"> is an AI-based system designed to transform messy handwritten notes into clear and </w:t>
      </w:r>
      <w:r>
        <w:rPr>
          <w:rFonts w:ascii="Cambria, serif" w:hAnsi="Cambria, serif"/>
          <w:color w:val="000000"/>
          <w:sz w:val="26"/>
          <w:szCs w:val="26"/>
        </w:rPr>
        <w:t>well-organized digital text. The system first enhances the uploaded images, then extracts the text using Optical Character Recognition (OCR), and finally applies Generative AI to correct grammatical errors and automatically identify To-Do tasks.</w:t>
      </w:r>
    </w:p>
    <w:p w:rsidR="00434B1B" w:rsidRDefault="001F7D52">
      <w:pPr>
        <w:pStyle w:val="Textbody"/>
        <w:spacing w:before="280" w:after="280" w:line="300" w:lineRule="auto"/>
        <w:jc w:val="both"/>
        <w:rPr>
          <w:rFonts w:hint="eastAsia"/>
        </w:rPr>
      </w:pPr>
      <w:r>
        <w:rPr>
          <w:rFonts w:ascii="Cambria, serif" w:hAnsi="Cambria, serif"/>
          <w:color w:val="000000"/>
          <w:sz w:val="26"/>
          <w:szCs w:val="26"/>
        </w:rPr>
        <w:t>The applic</w:t>
      </w:r>
      <w:r>
        <w:rPr>
          <w:rFonts w:ascii="Cambria, serif" w:hAnsi="Cambria, serif"/>
          <w:color w:val="000000"/>
          <w:sz w:val="26"/>
          <w:szCs w:val="26"/>
        </w:rPr>
        <w:t xml:space="preserve">ation is built using </w:t>
      </w:r>
      <w:r>
        <w:rPr>
          <w:rStyle w:val="StrongEmphasis"/>
          <w:sz w:val="26"/>
          <w:szCs w:val="26"/>
        </w:rPr>
        <w:t>Streamlit</w:t>
      </w:r>
      <w:r>
        <w:rPr>
          <w:rFonts w:ascii="Cambria, serif" w:hAnsi="Cambria, serif"/>
          <w:color w:val="000000"/>
          <w:sz w:val="26"/>
          <w:szCs w:val="26"/>
        </w:rPr>
        <w:t xml:space="preserve"> as the frontend framework, while </w:t>
      </w:r>
      <w:r>
        <w:rPr>
          <w:rStyle w:val="StrongEmphasis"/>
          <w:sz w:val="26"/>
          <w:szCs w:val="26"/>
        </w:rPr>
        <w:t>Python</w:t>
      </w:r>
      <w:r>
        <w:rPr>
          <w:rFonts w:ascii="Cambria, serif" w:hAnsi="Cambria, serif"/>
          <w:color w:val="000000"/>
          <w:sz w:val="26"/>
          <w:szCs w:val="26"/>
        </w:rPr>
        <w:t xml:space="preserve"> is used as the backend processing language.</w:t>
      </w:r>
    </w:p>
    <w:p w:rsidR="00434B1B" w:rsidRDefault="001F7D52">
      <w:pPr>
        <w:pStyle w:val="Textbody"/>
        <w:spacing w:before="240" w:after="240" w:line="324" w:lineRule="auto"/>
        <w:rPr>
          <w:rFonts w:hint="eastAsia"/>
        </w:rPr>
      </w:pPr>
      <w:r>
        <w:rPr>
          <w:rFonts w:ascii="Cambria, serif" w:hAnsi="Cambria, serif"/>
          <w:b/>
          <w:color w:val="000000"/>
          <w:sz w:val="26"/>
          <w:szCs w:val="26"/>
        </w:rPr>
        <w:t>Use Case Scenarios</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Scenario 1: Handwritten Note Digitization with Image Enhancement</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 xml:space="preserve">Users upload a photo of messy handwritten notes </w:t>
      </w:r>
      <w:r>
        <w:rPr>
          <w:rFonts w:ascii="Cambria, serif" w:hAnsi="Cambria, serif"/>
          <w:color w:val="000000"/>
          <w:sz w:val="26"/>
          <w:szCs w:val="26"/>
        </w:rPr>
        <w:t>through the Streamlit interface. The system internally enhances the image using OpenCV by converting it to grayscale, increasing brightness and contrast, reducing noise, and applying thresholding techniques.</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 xml:space="preserve">After enhancement, the improved image is passed </w:t>
      </w:r>
      <w:r>
        <w:rPr>
          <w:rFonts w:ascii="Cambria, serif" w:hAnsi="Cambria, serif"/>
          <w:color w:val="000000"/>
          <w:sz w:val="26"/>
          <w:szCs w:val="26"/>
        </w:rPr>
        <w:t>to the OCR engine for accurate text extraction. This process ensures better readability and higher text recognition accuracy even for low-quality or unclear handwriting.</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output includes:</w:t>
      </w:r>
    </w:p>
    <w:p w:rsidR="00434B1B" w:rsidRDefault="001F7D52">
      <w:pPr>
        <w:pStyle w:val="Textbody"/>
        <w:numPr>
          <w:ilvl w:val="0"/>
          <w:numId w:val="1"/>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Raw OCR extracted text</w:t>
      </w:r>
    </w:p>
    <w:p w:rsidR="00434B1B" w:rsidRDefault="001F7D52">
      <w:pPr>
        <w:pStyle w:val="Textbody"/>
        <w:numPr>
          <w:ilvl w:val="0"/>
          <w:numId w:val="1"/>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Improved clarity for further AI </w:t>
      </w:r>
      <w:r>
        <w:rPr>
          <w:rFonts w:ascii="Cambria, serif" w:hAnsi="Cambria, serif"/>
          <w:color w:val="000000"/>
          <w:sz w:val="26"/>
          <w:szCs w:val="26"/>
        </w:rPr>
        <w:t>processing</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Scenario 2: Intelligent Text Correction and Contextual Reconstruction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After OCR extraction, the raw text may contain spelling mistakes, missing letters, and broken words due to handwriting variations.</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Generative AI model analyzes the extract</w:t>
      </w:r>
      <w:r>
        <w:rPr>
          <w:rFonts w:ascii="Cambria, serif" w:hAnsi="Cambria, serif"/>
          <w:color w:val="000000"/>
          <w:sz w:val="26"/>
          <w:szCs w:val="26"/>
        </w:rPr>
        <w:t>ed text and:</w:t>
      </w:r>
    </w:p>
    <w:p w:rsidR="00434B1B" w:rsidRDefault="001F7D52">
      <w:pPr>
        <w:pStyle w:val="Textbody"/>
        <w:numPr>
          <w:ilvl w:val="0"/>
          <w:numId w:val="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lastRenderedPageBreak/>
        <w:t>Corrects spelling errors</w:t>
      </w:r>
    </w:p>
    <w:p w:rsidR="00434B1B" w:rsidRDefault="001F7D52">
      <w:pPr>
        <w:pStyle w:val="Textbody"/>
        <w:numPr>
          <w:ilvl w:val="0"/>
          <w:numId w:val="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Improves grammar and sentence structure</w:t>
      </w:r>
    </w:p>
    <w:p w:rsidR="00434B1B" w:rsidRDefault="001F7D52">
      <w:pPr>
        <w:pStyle w:val="Textbody"/>
        <w:numPr>
          <w:ilvl w:val="0"/>
          <w:numId w:val="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Reconstructs incomplete or unclear words using contextual understanding</w:t>
      </w:r>
    </w:p>
    <w:p w:rsidR="00434B1B" w:rsidRDefault="001F7D52">
      <w:pPr>
        <w:pStyle w:val="Textbody"/>
        <w:numPr>
          <w:ilvl w:val="0"/>
          <w:numId w:val="2"/>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Formats the text into readable paragraphs</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This ensures that messy handwritten content is converted into pr</w:t>
      </w:r>
      <w:r>
        <w:rPr>
          <w:rFonts w:ascii="Cambria, serif" w:hAnsi="Cambria, serif"/>
          <w:color w:val="000000"/>
          <w:sz w:val="26"/>
          <w:szCs w:val="26"/>
        </w:rPr>
        <w:t>ofessional and well-structured digital text.</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Scenario 3: Automatic To-Do Extraction and Task Identification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Handwritten notes often contain a mixture of general information and actionable tasks. Identifying tasks manually can be time-consuming.</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AI syst</w:t>
      </w:r>
      <w:r>
        <w:rPr>
          <w:rFonts w:ascii="Cambria, serif" w:hAnsi="Cambria, serif"/>
          <w:color w:val="000000"/>
          <w:sz w:val="26"/>
          <w:szCs w:val="26"/>
        </w:rPr>
        <w:t>em analyses sentence intent and:</w:t>
      </w:r>
    </w:p>
    <w:p w:rsidR="00434B1B" w:rsidRDefault="001F7D52">
      <w:pPr>
        <w:pStyle w:val="Textbody"/>
        <w:numPr>
          <w:ilvl w:val="0"/>
          <w:numId w:val="3"/>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Detects task-oriented statements</w:t>
      </w:r>
    </w:p>
    <w:p w:rsidR="00434B1B" w:rsidRDefault="001F7D52">
      <w:pPr>
        <w:pStyle w:val="Textbody"/>
        <w:numPr>
          <w:ilvl w:val="0"/>
          <w:numId w:val="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Extracts actionable items</w:t>
      </w:r>
    </w:p>
    <w:p w:rsidR="00434B1B" w:rsidRDefault="001F7D52">
      <w:pPr>
        <w:pStyle w:val="Textbody"/>
        <w:numPr>
          <w:ilvl w:val="0"/>
          <w:numId w:val="3"/>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Organizes them into a structured bullet-point To-Do list</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 xml:space="preserve">This allows users to quickly identify important tasks separately from general notes, improving </w:t>
      </w:r>
      <w:r>
        <w:rPr>
          <w:rFonts w:ascii="Cambria, serif" w:hAnsi="Cambria, serif"/>
          <w:color w:val="000000"/>
          <w:sz w:val="26"/>
          <w:szCs w:val="26"/>
        </w:rPr>
        <w:t>productivity and task management.</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Architecture Overview</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Scribble to Digital is an intelligent AI-powered web application designed to convert handwritten notes into clean, structured digital text. The platform is built using the Streamlit framework, enablin</w:t>
      </w:r>
      <w:r>
        <w:rPr>
          <w:rFonts w:ascii="Cambria, serif" w:hAnsi="Cambria, serif"/>
          <w:color w:val="000000"/>
          <w:sz w:val="26"/>
          <w:szCs w:val="26"/>
        </w:rPr>
        <w:t>g rapid development of an interactive user interface.</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The system integrates:</w:t>
      </w:r>
    </w:p>
    <w:p w:rsidR="00434B1B" w:rsidRDefault="001F7D52">
      <w:pPr>
        <w:pStyle w:val="Textbody"/>
        <w:numPr>
          <w:ilvl w:val="0"/>
          <w:numId w:val="4"/>
        </w:numPr>
        <w:spacing w:before="240" w:after="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Streamlit for frontend and application logic</w:t>
      </w:r>
    </w:p>
    <w:p w:rsidR="00434B1B" w:rsidRDefault="001F7D52">
      <w:pPr>
        <w:pStyle w:val="Textbody"/>
        <w:numPr>
          <w:ilvl w:val="0"/>
          <w:numId w:val="4"/>
        </w:numPr>
        <w:spacing w:after="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OpenCV for image preprocessing and enhancement</w:t>
      </w:r>
    </w:p>
    <w:p w:rsidR="00434B1B" w:rsidRDefault="001F7D52">
      <w:pPr>
        <w:pStyle w:val="Textbody"/>
        <w:numPr>
          <w:ilvl w:val="0"/>
          <w:numId w:val="4"/>
        </w:numPr>
        <w:spacing w:after="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OCR Engine (Tesseract/EasyOCR) for text extraction</w:t>
      </w:r>
    </w:p>
    <w:p w:rsidR="00434B1B" w:rsidRDefault="001F7D52">
      <w:pPr>
        <w:pStyle w:val="Textbody"/>
        <w:numPr>
          <w:ilvl w:val="0"/>
          <w:numId w:val="4"/>
        </w:numPr>
        <w:spacing w:after="240" w:line="324" w:lineRule="auto"/>
        <w:ind w:left="0" w:firstLine="0"/>
        <w:jc w:val="both"/>
        <w:rPr>
          <w:rFonts w:ascii="Cambria, serif" w:hAnsi="Cambria, serif" w:hint="eastAsia"/>
          <w:color w:val="000000"/>
          <w:sz w:val="26"/>
          <w:szCs w:val="26"/>
        </w:rPr>
      </w:pPr>
      <w:r>
        <w:rPr>
          <w:rFonts w:ascii="Cambria, serif" w:hAnsi="Cambria, serif"/>
          <w:color w:val="000000"/>
          <w:sz w:val="26"/>
          <w:szCs w:val="26"/>
        </w:rPr>
        <w:t xml:space="preserve">Google Gemini 2.5 Flash (Generative </w:t>
      </w:r>
      <w:r>
        <w:rPr>
          <w:rFonts w:ascii="Cambria, serif" w:hAnsi="Cambria, serif"/>
          <w:color w:val="000000"/>
          <w:sz w:val="26"/>
          <w:szCs w:val="26"/>
        </w:rPr>
        <w:t>AI) for contextual correction, formatting, and task extraction</w:t>
      </w:r>
    </w:p>
    <w:p w:rsidR="00434B1B" w:rsidRDefault="001F7D52">
      <w:pPr>
        <w:pStyle w:val="Textbody"/>
        <w:spacing w:before="240" w:after="240" w:line="324" w:lineRule="auto"/>
        <w:jc w:val="both"/>
        <w:rPr>
          <w:rFonts w:ascii="Cambria, serif" w:hAnsi="Cambria, serif" w:hint="eastAsia"/>
          <w:color w:val="000000"/>
          <w:sz w:val="26"/>
          <w:szCs w:val="26"/>
        </w:rPr>
      </w:pPr>
      <w:r>
        <w:rPr>
          <w:rFonts w:ascii="Cambria, serif" w:hAnsi="Cambria, serif"/>
          <w:color w:val="000000"/>
          <w:sz w:val="26"/>
          <w:szCs w:val="26"/>
        </w:rPr>
        <w:t>The platform processes handwritten images, enhances clarity, extracts text, corrects errors using AI, and optionally generates structured outputs such as formatted notes and to-do lists.</w:t>
      </w:r>
    </w:p>
    <w:p w:rsidR="00434B1B" w:rsidRDefault="001F7D52">
      <w:pPr>
        <w:pStyle w:val="Heading3"/>
        <w:spacing w:before="280" w:after="80" w:line="324" w:lineRule="auto"/>
        <w:rPr>
          <w:rFonts w:ascii="Cambria, serif" w:hAnsi="Cambria, serif" w:hint="eastAsia"/>
          <w:color w:val="000000"/>
          <w:sz w:val="26"/>
          <w:szCs w:val="26"/>
        </w:rPr>
      </w:pPr>
      <w:r>
        <w:rPr>
          <w:rFonts w:ascii="Cambria, serif" w:hAnsi="Cambria, serif"/>
          <w:color w:val="000000"/>
          <w:sz w:val="26"/>
          <w:szCs w:val="26"/>
        </w:rPr>
        <w:t>Core T</w:t>
      </w:r>
      <w:r>
        <w:rPr>
          <w:rFonts w:ascii="Cambria, serif" w:hAnsi="Cambria, serif"/>
          <w:color w:val="000000"/>
          <w:sz w:val="26"/>
          <w:szCs w:val="26"/>
        </w:rPr>
        <w:t>echnologies</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Streamlit</w:t>
      </w:r>
      <w:r>
        <w:rPr>
          <w:rFonts w:ascii="Cambria, serif" w:hAnsi="Cambria, serif"/>
          <w:color w:val="000000"/>
          <w:sz w:val="26"/>
          <w:szCs w:val="26"/>
        </w:rPr>
        <w:t>: Interactive web application framework for UI, file uploads, and result display</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Google Gemini 2.5 Flash</w:t>
      </w:r>
      <w:r>
        <w:rPr>
          <w:rFonts w:ascii="Cambria, serif" w:hAnsi="Cambria, serif"/>
          <w:color w:val="000000"/>
          <w:sz w:val="26"/>
          <w:szCs w:val="26"/>
        </w:rPr>
        <w:t>: AI model for contextual understanding, grammar correction, and smart task extraction</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OpenCV</w:t>
      </w:r>
      <w:r>
        <w:rPr>
          <w:rFonts w:ascii="Cambria, serif" w:hAnsi="Cambria, serif"/>
          <w:color w:val="000000"/>
          <w:sz w:val="26"/>
          <w:szCs w:val="26"/>
        </w:rPr>
        <w:t xml:space="preserve">: Image preprocessing </w:t>
      </w:r>
      <w:r>
        <w:rPr>
          <w:rFonts w:ascii="Cambria, serif" w:hAnsi="Cambria, serif"/>
          <w:color w:val="000000"/>
          <w:sz w:val="26"/>
          <w:szCs w:val="26"/>
        </w:rPr>
        <w:t>(grayscale conversion, noise removal, thresholding)</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OCR (Tesseract/EasyOCR)</w:t>
      </w:r>
      <w:r>
        <w:rPr>
          <w:rFonts w:ascii="Cambria, serif" w:hAnsi="Cambria, serif"/>
          <w:color w:val="000000"/>
          <w:sz w:val="26"/>
          <w:szCs w:val="26"/>
        </w:rPr>
        <w:t>: Converts enhanced handwritten images into raw digital text</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Python</w:t>
      </w:r>
      <w:r>
        <w:rPr>
          <w:rFonts w:ascii="Cambria, serif" w:hAnsi="Cambria, serif"/>
          <w:color w:val="000000"/>
          <w:sz w:val="26"/>
          <w:szCs w:val="26"/>
        </w:rPr>
        <w:t>: Core programming language</w:t>
      </w:r>
    </w:p>
    <w:p w:rsidR="00434B1B" w:rsidRDefault="001F7D52">
      <w:pPr>
        <w:pStyle w:val="Textbody"/>
        <w:numPr>
          <w:ilvl w:val="0"/>
          <w:numId w:val="5"/>
        </w:numPr>
        <w:spacing w:after="0" w:line="324" w:lineRule="auto"/>
        <w:ind w:left="0" w:firstLine="0"/>
        <w:rPr>
          <w:rFonts w:hint="eastAsia"/>
        </w:rPr>
      </w:pPr>
      <w:r>
        <w:rPr>
          <w:rFonts w:ascii="Cambria, serif" w:hAnsi="Cambria, serif"/>
          <w:b/>
          <w:color w:val="000000"/>
          <w:sz w:val="26"/>
          <w:szCs w:val="26"/>
        </w:rPr>
        <w:t>ReportLab / Python-DOCX</w:t>
      </w:r>
      <w:r>
        <w:rPr>
          <w:rFonts w:ascii="Cambria, serif" w:hAnsi="Cambria, serif"/>
          <w:color w:val="000000"/>
          <w:sz w:val="26"/>
          <w:szCs w:val="26"/>
        </w:rPr>
        <w:t>: Optional export to PDF and Word formats</w:t>
      </w:r>
    </w:p>
    <w:p w:rsidR="00434B1B" w:rsidRDefault="00434B1B">
      <w:pPr>
        <w:pStyle w:val="Textbody"/>
        <w:rPr>
          <w:rFonts w:hint="eastAsia"/>
          <w:sz w:val="26"/>
          <w:szCs w:val="26"/>
        </w:rPr>
      </w:pPr>
    </w:p>
    <w:p w:rsidR="00434B1B" w:rsidRDefault="001F7D52">
      <w:pPr>
        <w:pStyle w:val="Heading3"/>
        <w:spacing w:before="280" w:after="80" w:line="324" w:lineRule="auto"/>
        <w:rPr>
          <w:rFonts w:ascii="Cambria, serif" w:hAnsi="Cambria, serif" w:hint="eastAsia"/>
          <w:color w:val="000000"/>
          <w:sz w:val="26"/>
          <w:szCs w:val="26"/>
        </w:rPr>
      </w:pPr>
      <w:r>
        <w:rPr>
          <w:rFonts w:ascii="Cambria, serif" w:hAnsi="Cambria, serif"/>
          <w:color w:val="000000"/>
          <w:sz w:val="26"/>
          <w:szCs w:val="26"/>
        </w:rPr>
        <w:t>Component-Wise Archi</w:t>
      </w:r>
      <w:r>
        <w:rPr>
          <w:rFonts w:ascii="Cambria, serif" w:hAnsi="Cambria, serif"/>
          <w:color w:val="000000"/>
          <w:sz w:val="26"/>
          <w:szCs w:val="26"/>
        </w:rPr>
        <w:t>tecture</w:t>
      </w:r>
    </w:p>
    <w:tbl>
      <w:tblPr>
        <w:tblW w:w="9592" w:type="dxa"/>
        <w:tblLayout w:type="fixed"/>
        <w:tblCellMar>
          <w:left w:w="10" w:type="dxa"/>
          <w:right w:w="10" w:type="dxa"/>
        </w:tblCellMar>
        <w:tblLook w:val="0000" w:firstRow="0" w:lastRow="0" w:firstColumn="0" w:lastColumn="0" w:noHBand="0" w:noVBand="0"/>
      </w:tblPr>
      <w:tblGrid>
        <w:gridCol w:w="2306"/>
        <w:gridCol w:w="7286"/>
      </w:tblGrid>
      <w:tr w:rsidR="00434B1B">
        <w:tblPrEx>
          <w:tblCellMar>
            <w:top w:w="0" w:type="dxa"/>
            <w:bottom w:w="0" w:type="dxa"/>
          </w:tblCellMar>
        </w:tblPrEx>
        <w:trPr>
          <w:tblHeader/>
        </w:trPr>
        <w:tc>
          <w:tcPr>
            <w:tcW w:w="2306" w:type="dxa"/>
            <w:shd w:val="clear" w:color="auto" w:fill="auto"/>
            <w:tcMar>
              <w:top w:w="0" w:type="dxa"/>
              <w:left w:w="0" w:type="dxa"/>
              <w:bottom w:w="0" w:type="dxa"/>
              <w:right w:w="0" w:type="dxa"/>
            </w:tcMar>
            <w:vAlign w:val="center"/>
          </w:tcPr>
          <w:p w:rsidR="00434B1B" w:rsidRDefault="001F7D52">
            <w:pPr>
              <w:pStyle w:val="TableHeading"/>
              <w:spacing w:after="240" w:line="324" w:lineRule="auto"/>
              <w:rPr>
                <w:rFonts w:ascii="Cambria, serif" w:hAnsi="Cambria, serif" w:hint="eastAsia"/>
                <w:color w:val="000000"/>
                <w:sz w:val="26"/>
                <w:szCs w:val="26"/>
              </w:rPr>
            </w:pPr>
            <w:r>
              <w:rPr>
                <w:rFonts w:ascii="Cambria, serif" w:hAnsi="Cambria, serif"/>
                <w:color w:val="000000"/>
                <w:sz w:val="26"/>
                <w:szCs w:val="26"/>
              </w:rPr>
              <w:t>Component</w:t>
            </w:r>
          </w:p>
        </w:tc>
        <w:tc>
          <w:tcPr>
            <w:tcW w:w="7286" w:type="dxa"/>
            <w:shd w:val="clear" w:color="auto" w:fill="auto"/>
            <w:tcMar>
              <w:top w:w="0" w:type="dxa"/>
              <w:left w:w="0" w:type="dxa"/>
              <w:bottom w:w="0" w:type="dxa"/>
              <w:right w:w="0" w:type="dxa"/>
            </w:tcMar>
            <w:vAlign w:val="center"/>
          </w:tcPr>
          <w:p w:rsidR="00434B1B" w:rsidRDefault="001F7D52">
            <w:pPr>
              <w:pStyle w:val="TableHeading"/>
              <w:spacing w:after="240" w:line="324" w:lineRule="auto"/>
              <w:rPr>
                <w:rFonts w:ascii="Cambria, serif" w:hAnsi="Cambria, serif" w:hint="eastAsia"/>
                <w:color w:val="000000"/>
                <w:sz w:val="26"/>
                <w:szCs w:val="26"/>
              </w:rPr>
            </w:pPr>
            <w:r>
              <w:rPr>
                <w:rFonts w:ascii="Cambria, serif" w:hAnsi="Cambria, serif"/>
                <w:color w:val="000000"/>
                <w:sz w:val="26"/>
                <w:szCs w:val="26"/>
              </w:rPr>
              <w:t>Description</w:t>
            </w:r>
          </w:p>
        </w:tc>
      </w:tr>
      <w:tr w:rsidR="00434B1B">
        <w:tblPrEx>
          <w:tblCellMar>
            <w:top w:w="0" w:type="dxa"/>
            <w:bottom w:w="0" w:type="dxa"/>
          </w:tblCellMar>
        </w:tblPrEx>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Streamlit Frontend UI</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Provides a simple web interface for users to upload handwritten images. Displays enhanced images, extracted text, corrected content, and to-do lists dynamically.</w:t>
            </w:r>
          </w:p>
        </w:tc>
      </w:tr>
      <w:tr w:rsidR="00434B1B">
        <w:tblPrEx>
          <w:tblCellMar>
            <w:top w:w="0" w:type="dxa"/>
            <w:bottom w:w="0" w:type="dxa"/>
          </w:tblCellMar>
        </w:tblPrEx>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Image Processing Layer (OpenCV)</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Enhances uploaded images by converting to grayscale, adjusting brightness/contrast, reducing noise, and applying thresholding to improve OCR accuracy.</w:t>
            </w:r>
          </w:p>
        </w:tc>
      </w:tr>
      <w:tr w:rsidR="00434B1B">
        <w:tblPrEx>
          <w:tblCellMar>
            <w:top w:w="0" w:type="dxa"/>
            <w:bottom w:w="0" w:type="dxa"/>
          </w:tblCellMar>
        </w:tblPrEx>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OCR Layer</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Extracts raw text from the processed image. Handles handwriting recognition and converts image</w:t>
            </w:r>
            <w:r>
              <w:rPr>
                <w:rFonts w:ascii="Cambria, serif" w:hAnsi="Cambria, serif"/>
                <w:color w:val="000000"/>
                <w:sz w:val="26"/>
                <w:szCs w:val="26"/>
              </w:rPr>
              <w:t xml:space="preserve"> content into machine-readable text.</w:t>
            </w:r>
          </w:p>
        </w:tc>
      </w:tr>
      <w:tr w:rsidR="00434B1B">
        <w:tblPrEx>
          <w:tblCellMar>
            <w:top w:w="0" w:type="dxa"/>
            <w:bottom w:w="0" w:type="dxa"/>
          </w:tblCellMar>
        </w:tblPrEx>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Generative AI Layer (Gemini 2.5 Flash)</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Processes extracted text to: • Correct spelling and grammar  Reconstruct incomplete words • Format into structured paragraphs • Extract actionable to-do items</w:t>
            </w:r>
          </w:p>
        </w:tc>
      </w:tr>
      <w:tr w:rsidR="00434B1B">
        <w:tblPrEx>
          <w:tblCellMar>
            <w:top w:w="0" w:type="dxa"/>
            <w:bottom w:w="0" w:type="dxa"/>
          </w:tblCellMar>
        </w:tblPrEx>
        <w:tc>
          <w:tcPr>
            <w:tcW w:w="2306" w:type="dxa"/>
            <w:shd w:val="clear" w:color="auto" w:fill="auto"/>
            <w:tcMar>
              <w:top w:w="0" w:type="dxa"/>
              <w:left w:w="0" w:type="dxa"/>
              <w:bottom w:w="0" w:type="dxa"/>
              <w:right w:w="0" w:type="dxa"/>
            </w:tcMar>
            <w:vAlign w:val="center"/>
          </w:tcPr>
          <w:p w:rsidR="00434B1B" w:rsidRDefault="001F7D52">
            <w:pPr>
              <w:pStyle w:val="TableContents"/>
              <w:spacing w:after="240" w:line="324" w:lineRule="auto"/>
              <w:rPr>
                <w:rFonts w:ascii="Cambria, serif" w:hAnsi="Cambria, serif" w:hint="eastAsia"/>
                <w:color w:val="000000"/>
                <w:sz w:val="26"/>
                <w:szCs w:val="26"/>
              </w:rPr>
            </w:pPr>
            <w:r>
              <w:rPr>
                <w:rFonts w:ascii="Cambria, serif" w:hAnsi="Cambria, serif"/>
                <w:color w:val="000000"/>
                <w:sz w:val="26"/>
                <w:szCs w:val="26"/>
              </w:rPr>
              <w:t>Export Module</w:t>
            </w:r>
          </w:p>
        </w:tc>
        <w:tc>
          <w:tcPr>
            <w:tcW w:w="7286" w:type="dxa"/>
            <w:shd w:val="clear" w:color="auto" w:fill="auto"/>
            <w:tcMar>
              <w:top w:w="0" w:type="dxa"/>
              <w:left w:w="0" w:type="dxa"/>
              <w:bottom w:w="0" w:type="dxa"/>
              <w:right w:w="0" w:type="dxa"/>
            </w:tcMar>
            <w:vAlign w:val="center"/>
          </w:tcPr>
          <w:p w:rsidR="00434B1B" w:rsidRDefault="001F7D52">
            <w:pPr>
              <w:pStyle w:val="TableContents"/>
              <w:spacing w:after="240" w:line="324" w:lineRule="auto"/>
              <w:jc w:val="both"/>
              <w:rPr>
                <w:rFonts w:ascii="Cambria, serif" w:hAnsi="Cambria, serif" w:hint="eastAsia"/>
                <w:color w:val="000000"/>
                <w:sz w:val="26"/>
                <w:szCs w:val="26"/>
              </w:rPr>
            </w:pPr>
            <w:r>
              <w:rPr>
                <w:rFonts w:ascii="Cambria, serif" w:hAnsi="Cambria, serif"/>
                <w:color w:val="000000"/>
                <w:sz w:val="26"/>
                <w:szCs w:val="26"/>
              </w:rPr>
              <w:t>Conve</w:t>
            </w:r>
            <w:r>
              <w:rPr>
                <w:rFonts w:ascii="Cambria, serif" w:hAnsi="Cambria, serif"/>
                <w:color w:val="000000"/>
                <w:sz w:val="26"/>
                <w:szCs w:val="26"/>
              </w:rPr>
              <w:t>rts AI-processed content into downloadable formats such as PDF or Word documents.</w:t>
            </w:r>
          </w:p>
        </w:tc>
      </w:tr>
    </w:tbl>
    <w:p w:rsidR="00434B1B" w:rsidRDefault="00434B1B">
      <w:pPr>
        <w:pStyle w:val="Textbody"/>
        <w:rPr>
          <w:rFonts w:hint="eastAsia"/>
          <w:sz w:val="26"/>
          <w:szCs w:val="26"/>
        </w:rPr>
      </w:pPr>
    </w:p>
    <w:p w:rsidR="00434B1B" w:rsidRDefault="00434B1B">
      <w:pPr>
        <w:pStyle w:val="Textbody"/>
        <w:spacing w:after="240" w:line="324" w:lineRule="auto"/>
        <w:rPr>
          <w:rFonts w:ascii="Cambria, serif" w:hAnsi="Cambria, serif" w:hint="eastAsia"/>
          <w:b/>
          <w:color w:val="000000"/>
          <w:sz w:val="26"/>
          <w:szCs w:val="26"/>
        </w:rPr>
      </w:pPr>
    </w:p>
    <w:p w:rsidR="00434B1B" w:rsidRDefault="00434B1B">
      <w:pPr>
        <w:pStyle w:val="Textbody"/>
        <w:spacing w:after="240" w:line="324" w:lineRule="auto"/>
        <w:rPr>
          <w:rFonts w:ascii="Cambria, serif" w:hAnsi="Cambria, serif" w:hint="eastAsia"/>
          <w:b/>
          <w:color w:val="000000"/>
          <w:sz w:val="26"/>
          <w:szCs w:val="26"/>
        </w:rPr>
      </w:pPr>
    </w:p>
    <w:p w:rsidR="00434B1B" w:rsidRDefault="001F7D52">
      <w:pPr>
        <w:pStyle w:val="Textbody"/>
        <w:spacing w:after="240" w:line="324" w:lineRule="auto"/>
        <w:rPr>
          <w:rFonts w:ascii="Cambria, serif" w:hAnsi="Cambria, serif" w:hint="eastAsia"/>
          <w:b/>
          <w:color w:val="000000"/>
          <w:sz w:val="26"/>
          <w:szCs w:val="26"/>
        </w:rPr>
      </w:pPr>
      <w:r>
        <w:rPr>
          <w:rFonts w:ascii="Cambria, serif" w:hAnsi="Cambria, serif"/>
          <w:b/>
          <w:color w:val="000000"/>
          <w:sz w:val="26"/>
          <w:szCs w:val="26"/>
        </w:rPr>
        <w:t>Pre-requisites</w:t>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Google AI Studio Account Setup – To generate Gemini API Key</w:t>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Python 3.8+ Installed</w:t>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Streamlit Framework Installed</w:t>
      </w:r>
    </w:p>
    <w:p w:rsidR="00434B1B" w:rsidRDefault="001F7D52">
      <w:pPr>
        <w:pStyle w:val="Textbody"/>
        <w:numPr>
          <w:ilvl w:val="0"/>
          <w:numId w:val="6"/>
        </w:numPr>
        <w:spacing w:after="0" w:line="324" w:lineRule="auto"/>
        <w:ind w:left="0" w:firstLine="0"/>
        <w:rPr>
          <w:rFonts w:hint="eastAsia"/>
        </w:rPr>
      </w:pPr>
      <w:r>
        <w:rPr>
          <w:noProof/>
          <w:color w:val="000000"/>
          <w:sz w:val="26"/>
          <w:szCs w:val="26"/>
        </w:rPr>
        <w:drawing>
          <wp:inline distT="0" distB="0" distL="0" distR="0">
            <wp:extent cx="2362315" cy="485637"/>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2362315" cy="485637"/>
                    </a:xfrm>
                    <a:prstGeom prst="rect">
                      <a:avLst/>
                    </a:prstGeom>
                    <a:noFill/>
                    <a:ln>
                      <a:noFill/>
                      <a:prstDash/>
                    </a:ln>
                  </pic:spPr>
                </pic:pic>
              </a:graphicData>
            </a:graphic>
          </wp:inline>
        </w:drawing>
      </w:r>
    </w:p>
    <w:p w:rsidR="00434B1B" w:rsidRDefault="001F7D52">
      <w:pPr>
        <w:pStyle w:val="Textbody"/>
        <w:numPr>
          <w:ilvl w:val="0"/>
          <w:numId w:val="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Required Python Libraries</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opencv-python</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pytesseract / easyocr</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google-generativeai</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pillow</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reportlab (for PDF export)</w:t>
      </w:r>
    </w:p>
    <w:p w:rsidR="00434B1B" w:rsidRDefault="001F7D52">
      <w:pPr>
        <w:pStyle w:val="Textbody"/>
        <w:numPr>
          <w:ilvl w:val="0"/>
          <w:numId w:val="7"/>
        </w:numPr>
        <w:spacing w:after="0" w:line="324" w:lineRule="auto"/>
        <w:ind w:left="720" w:firstLine="0"/>
        <w:rPr>
          <w:rFonts w:ascii="Cambria, serif" w:hAnsi="Cambria, serif" w:hint="eastAsia"/>
          <w:color w:val="000000"/>
          <w:sz w:val="26"/>
          <w:szCs w:val="26"/>
        </w:rPr>
      </w:pPr>
      <w:r>
        <w:rPr>
          <w:rFonts w:ascii="Cambria, serif" w:hAnsi="Cambria, serif"/>
          <w:color w:val="000000"/>
          <w:sz w:val="26"/>
          <w:szCs w:val="26"/>
        </w:rPr>
        <w:t>python-docx (for Word export)</w:t>
      </w:r>
    </w:p>
    <w:p w:rsidR="00434B1B" w:rsidRDefault="001F7D52">
      <w:pPr>
        <w:pStyle w:val="Textbody"/>
        <w:numPr>
          <w:ilvl w:val="0"/>
          <w:numId w:val="8"/>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Tesseract OCR Installed (if using pytesseract)</w:t>
      </w:r>
    </w:p>
    <w:p w:rsidR="00434B1B" w:rsidRDefault="001F7D52">
      <w:pPr>
        <w:pStyle w:val="Heading2"/>
        <w:spacing w:before="360" w:after="80" w:line="324" w:lineRule="auto"/>
        <w:rPr>
          <w:rFonts w:ascii="Cambria, serif" w:hAnsi="Cambria, serif" w:hint="eastAsia"/>
          <w:color w:val="000000"/>
          <w:sz w:val="26"/>
          <w:szCs w:val="26"/>
        </w:rPr>
      </w:pPr>
      <w:r>
        <w:rPr>
          <w:rFonts w:ascii="Cambria, serif" w:hAnsi="Cambria, serif"/>
          <w:color w:val="000000"/>
          <w:sz w:val="26"/>
          <w:szCs w:val="26"/>
        </w:rPr>
        <w:t>Project Workflow</w:t>
      </w:r>
    </w:p>
    <w:p w:rsidR="00434B1B" w:rsidRDefault="00434B1B">
      <w:pPr>
        <w:pStyle w:val="Textbody"/>
        <w:rPr>
          <w:rFonts w:hint="eastAsia"/>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1. Gemini AI Setup &amp; Initialization</w:t>
      </w: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1.1: Set up Google AI Stud</w:t>
      </w:r>
      <w:r>
        <w:rPr>
          <w:rFonts w:ascii="Cambria, serif" w:hAnsi="Cambria, serif"/>
          <w:b/>
          <w:color w:val="000000"/>
          <w:sz w:val="26"/>
          <w:szCs w:val="26"/>
        </w:rPr>
        <w:t>io with Gemini API</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Create or sign in to Google AI Studio account</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Generate API key for Gemini model access</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Enable Gemini 2.5 Flash model</w:t>
      </w:r>
    </w:p>
    <w:p w:rsidR="00434B1B" w:rsidRDefault="001F7D52">
      <w:pPr>
        <w:pStyle w:val="Textbody"/>
        <w:numPr>
          <w:ilvl w:val="0"/>
          <w:numId w:val="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Test API integration using a sample prompt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1.2: Configure API Keys and Environment</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Store </w:t>
      </w:r>
      <w:r>
        <w:rPr>
          <w:rFonts w:ascii="Cambria, serif" w:hAnsi="Cambria, serif"/>
          <w:color w:val="000000"/>
          <w:sz w:val="26"/>
          <w:szCs w:val="26"/>
        </w:rPr>
        <w:t>GEMINI_API_KEY securely in .env file</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Load environment variables using python-dotenv</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Configure model parameters:</w:t>
      </w:r>
    </w:p>
    <w:p w:rsidR="00434B1B" w:rsidRDefault="001F7D52">
      <w:pPr>
        <w:pStyle w:val="Textbody"/>
        <w:numPr>
          <w:ilvl w:val="1"/>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Temperature</w:t>
      </w:r>
    </w:p>
    <w:p w:rsidR="00434B1B" w:rsidRDefault="001F7D52">
      <w:pPr>
        <w:pStyle w:val="Textbody"/>
        <w:numPr>
          <w:ilvl w:val="1"/>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Max output tokens</w:t>
      </w:r>
    </w:p>
    <w:p w:rsidR="00434B1B" w:rsidRDefault="001F7D52">
      <w:pPr>
        <w:pStyle w:val="Textbody"/>
        <w:numPr>
          <w:ilvl w:val="1"/>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Response format</w:t>
      </w:r>
    </w:p>
    <w:p w:rsidR="00434B1B" w:rsidRDefault="001F7D52">
      <w:pPr>
        <w:pStyle w:val="Textbody"/>
        <w:numPr>
          <w:ilvl w:val="0"/>
          <w:numId w:val="1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API connectivity inside Streamlit app</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1.3: Design AI Prompts for Note Processin</w:t>
      </w:r>
      <w:r>
        <w:rPr>
          <w:rFonts w:ascii="Cambria, serif" w:hAnsi="Cambria, serif"/>
          <w:b/>
          <w:color w:val="000000"/>
          <w:sz w:val="26"/>
          <w:szCs w:val="26"/>
        </w:rPr>
        <w:t>g</w:t>
      </w:r>
    </w:p>
    <w:p w:rsidR="00434B1B" w:rsidRDefault="001F7D52">
      <w:pPr>
        <w:pStyle w:val="Textbody"/>
        <w:numPr>
          <w:ilvl w:val="0"/>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Create prompt template for:</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Grammar correction</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Sentence reconstruction</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Formatting messy text into structured paragraphs</w:t>
      </w:r>
    </w:p>
    <w:p w:rsidR="00434B1B" w:rsidRDefault="001F7D52">
      <w:pPr>
        <w:pStyle w:val="Textbody"/>
        <w:numPr>
          <w:ilvl w:val="0"/>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Design separate prompt for:</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To-do task extraction</w:t>
      </w:r>
    </w:p>
    <w:p w:rsidR="00434B1B" w:rsidRDefault="001F7D52">
      <w:pPr>
        <w:pStyle w:val="Textbody"/>
        <w:numPr>
          <w:ilvl w:val="1"/>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Task prioritization (if needed)</w:t>
      </w:r>
    </w:p>
    <w:p w:rsidR="00434B1B" w:rsidRDefault="001F7D52">
      <w:pPr>
        <w:pStyle w:val="Textbody"/>
        <w:numPr>
          <w:ilvl w:val="0"/>
          <w:numId w:val="1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Test prompt effectiveness with sample </w:t>
      </w:r>
      <w:r>
        <w:rPr>
          <w:rFonts w:ascii="Cambria, serif" w:hAnsi="Cambria, serif"/>
          <w:color w:val="000000"/>
          <w:sz w:val="26"/>
          <w:szCs w:val="26"/>
        </w:rPr>
        <w:t>handwritten text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2. Core Functionality Development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2.1: Design Streamlit App Structure</w:t>
      </w:r>
    </w:p>
    <w:p w:rsidR="00434B1B" w:rsidRDefault="001F7D52">
      <w:pPr>
        <w:pStyle w:val="Textbody"/>
        <w:numPr>
          <w:ilvl w:val="0"/>
          <w:numId w:val="1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Create modular project structure:</w:t>
      </w:r>
    </w:p>
    <w:p w:rsidR="00434B1B" w:rsidRDefault="001F7D52">
      <w:pPr>
        <w:pStyle w:val="Textbody"/>
        <w:spacing w:after="0" w:line="324" w:lineRule="auto"/>
        <w:rPr>
          <w:rFonts w:hint="eastAsia"/>
        </w:rPr>
      </w:pPr>
      <w:r>
        <w:rPr>
          <w:noProof/>
          <w:color w:val="000000"/>
          <w:sz w:val="26"/>
          <w:szCs w:val="26"/>
        </w:rPr>
        <w:drawing>
          <wp:inline distT="0" distB="0" distL="0" distR="0">
            <wp:extent cx="2209684" cy="1200241"/>
            <wp:effectExtent l="0" t="0" r="116" b="0"/>
            <wp:docPr id="2"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209684" cy="1200241"/>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Configure Streamlit layout:</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Title &amp; description</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File uploader</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Processing buttons</w:t>
      </w:r>
    </w:p>
    <w:p w:rsidR="00434B1B" w:rsidRDefault="001F7D52">
      <w:pPr>
        <w:pStyle w:val="Textbody"/>
        <w:numPr>
          <w:ilvl w:val="0"/>
          <w:numId w:val="1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Output display sections</w:t>
      </w: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2.2: Im</w:t>
      </w:r>
      <w:r>
        <w:rPr>
          <w:rFonts w:ascii="Cambria, serif" w:hAnsi="Cambria, serif"/>
          <w:b/>
          <w:color w:val="000000"/>
          <w:sz w:val="26"/>
          <w:szCs w:val="26"/>
        </w:rPr>
        <w:t>plement Image Processing Module</w:t>
      </w:r>
    </w:p>
    <w:p w:rsidR="00434B1B" w:rsidRDefault="001F7D52">
      <w:pPr>
        <w:pStyle w:val="Textbody"/>
        <w:numPr>
          <w:ilvl w:val="0"/>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Accept image upload (JPG/PNG)</w:t>
      </w:r>
    </w:p>
    <w:p w:rsidR="00434B1B" w:rsidRDefault="001F7D52">
      <w:pPr>
        <w:pStyle w:val="Textbody"/>
        <w:numPr>
          <w:ilvl w:val="0"/>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Apply preprocessing using OpenCV:</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Convert to grayscale</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Adjust brightness &amp; contrast</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Remove noise</w:t>
      </w:r>
    </w:p>
    <w:p w:rsidR="00434B1B" w:rsidRDefault="001F7D52">
      <w:pPr>
        <w:pStyle w:val="Textbody"/>
        <w:numPr>
          <w:ilvl w:val="1"/>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Apply thresholding</w:t>
      </w:r>
    </w:p>
    <w:p w:rsidR="00434B1B" w:rsidRDefault="001F7D52">
      <w:pPr>
        <w:pStyle w:val="Textbody"/>
        <w:numPr>
          <w:ilvl w:val="0"/>
          <w:numId w:val="1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Display enhanced image preview in Streamlit</w:t>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 xml:space="preserve">Activity 2.3: Implement OCR </w:t>
      </w:r>
      <w:r>
        <w:rPr>
          <w:rFonts w:ascii="Cambria, serif" w:hAnsi="Cambria, serif"/>
          <w:b/>
          <w:color w:val="000000"/>
          <w:sz w:val="26"/>
          <w:szCs w:val="26"/>
        </w:rPr>
        <w:t>Extraction</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Integrate Tesseract or EasyOCR</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raw handwritten text</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unnecessary symbols</w:t>
      </w:r>
    </w:p>
    <w:p w:rsidR="00434B1B" w:rsidRDefault="001F7D52">
      <w:pPr>
        <w:pStyle w:val="Textbody"/>
        <w:numPr>
          <w:ilvl w:val="0"/>
          <w:numId w:val="1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Display raw OCR output for comparison</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2.4: AI-Based Contextual Processing</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Send OCR text to Gemini API</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Perform:</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Grammar correction</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Sentence </w:t>
      </w:r>
      <w:r>
        <w:rPr>
          <w:rFonts w:ascii="Cambria, serif" w:hAnsi="Cambria, serif"/>
          <w:color w:val="000000"/>
          <w:sz w:val="26"/>
          <w:szCs w:val="26"/>
        </w:rPr>
        <w:t>completion</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Context-based word guessing</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Formatting into structured notes</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action items separately</w:t>
      </w:r>
    </w:p>
    <w:p w:rsidR="00434B1B" w:rsidRDefault="001F7D52">
      <w:pPr>
        <w:pStyle w:val="Textbody"/>
        <w:numPr>
          <w:ilvl w:val="0"/>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Return:</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digital text</w:t>
      </w:r>
    </w:p>
    <w:p w:rsidR="00434B1B" w:rsidRDefault="001F7D52">
      <w:pPr>
        <w:pStyle w:val="Textbody"/>
        <w:numPr>
          <w:ilvl w:val="1"/>
          <w:numId w:val="1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to-do list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3. Streamlit UI Implementation</w:t>
      </w:r>
    </w:p>
    <w:p w:rsidR="00434B1B" w:rsidRDefault="00434B1B">
      <w:pPr>
        <w:pStyle w:val="Textbody"/>
        <w:spacing w:after="0" w:line="324" w:lineRule="auto"/>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3.1: Build Interactive UI Components</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st.file_uploader() for image upload</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st.image() for displaying uploaded &amp; enhanced image</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st.button() for processing steps</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st.spinner() for loading indication</w:t>
      </w:r>
    </w:p>
    <w:p w:rsidR="00434B1B" w:rsidRDefault="001F7D52">
      <w:pPr>
        <w:pStyle w:val="Textbody"/>
        <w:numPr>
          <w:ilvl w:val="0"/>
          <w:numId w:val="1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st.text_area() for displaying extracted text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3.2: Display Structured Results</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1: E</w:t>
      </w:r>
      <w:r>
        <w:rPr>
          <w:rFonts w:ascii="Cambria, serif" w:hAnsi="Cambria, serif"/>
          <w:color w:val="000000"/>
          <w:sz w:val="26"/>
          <w:szCs w:val="26"/>
        </w:rPr>
        <w:t>nhanced Image</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2: Raw OCR Text</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3: AI-Corrected Digital Notes</w:t>
      </w:r>
    </w:p>
    <w:p w:rsidR="00434B1B" w:rsidRDefault="001F7D52">
      <w:pPr>
        <w:pStyle w:val="Textbody"/>
        <w:numPr>
          <w:ilvl w:val="0"/>
          <w:numId w:val="1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Section 4: Extracted To-Do Tasks (bullet format)</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Optional:</w:t>
      </w:r>
    </w:p>
    <w:p w:rsidR="00434B1B" w:rsidRDefault="001F7D52">
      <w:pPr>
        <w:pStyle w:val="Textbody"/>
        <w:numPr>
          <w:ilvl w:val="0"/>
          <w:numId w:val="1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Checkbox to show/hide raw OCR</w:t>
      </w:r>
    </w:p>
    <w:p w:rsidR="00434B1B" w:rsidRDefault="001F7D52">
      <w:pPr>
        <w:pStyle w:val="Textbody"/>
        <w:numPr>
          <w:ilvl w:val="0"/>
          <w:numId w:val="1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 buttons for final output</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3.3: Add Export Functionality</w:t>
      </w:r>
    </w:p>
    <w:p w:rsidR="00434B1B" w:rsidRDefault="001F7D52">
      <w:pPr>
        <w:pStyle w:val="Textbody"/>
        <w:numPr>
          <w:ilvl w:val="0"/>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Generate </w:t>
      </w:r>
      <w:r>
        <w:rPr>
          <w:rFonts w:ascii="Cambria, serif" w:hAnsi="Cambria, serif"/>
          <w:color w:val="000000"/>
          <w:sz w:val="26"/>
          <w:szCs w:val="26"/>
        </w:rPr>
        <w:t>downloadable:</w:t>
      </w:r>
    </w:p>
    <w:p w:rsidR="00434B1B" w:rsidRDefault="001F7D52">
      <w:pPr>
        <w:pStyle w:val="Textbody"/>
        <w:numPr>
          <w:ilvl w:val="1"/>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PDF (using ReportLab)</w:t>
      </w:r>
    </w:p>
    <w:p w:rsidR="00434B1B" w:rsidRDefault="001F7D52">
      <w:pPr>
        <w:pStyle w:val="Textbody"/>
        <w:numPr>
          <w:ilvl w:val="1"/>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Word file (using python-docx)</w:t>
      </w:r>
    </w:p>
    <w:p w:rsidR="00434B1B" w:rsidRDefault="001F7D52">
      <w:pPr>
        <w:pStyle w:val="Textbody"/>
        <w:numPr>
          <w:ilvl w:val="0"/>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Use st.download_button()</w:t>
      </w:r>
    </w:p>
    <w:p w:rsidR="00434B1B" w:rsidRDefault="001F7D52">
      <w:pPr>
        <w:pStyle w:val="Textbody"/>
        <w:numPr>
          <w:ilvl w:val="0"/>
          <w:numId w:val="2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Allow preview before download</w:t>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4. Testing &amp; Optimization</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4.1: Functional Testing</w:t>
      </w:r>
    </w:p>
    <w:p w:rsidR="00434B1B" w:rsidRDefault="001F7D52">
      <w:pPr>
        <w:pStyle w:val="Textbody"/>
        <w:numPr>
          <w:ilvl w:val="0"/>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Test with:</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Clear handwriting</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Messy handwriting</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Mixed text + tasks</w:t>
      </w:r>
    </w:p>
    <w:p w:rsidR="00434B1B" w:rsidRDefault="001F7D52">
      <w:pPr>
        <w:pStyle w:val="Textbody"/>
        <w:numPr>
          <w:ilvl w:val="1"/>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Bullet points</w:t>
      </w:r>
    </w:p>
    <w:p w:rsidR="00434B1B" w:rsidRDefault="001F7D52">
      <w:pPr>
        <w:pStyle w:val="Textbody"/>
        <w:numPr>
          <w:ilvl w:val="0"/>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OCR accuracy</w:t>
      </w:r>
    </w:p>
    <w:p w:rsidR="00434B1B" w:rsidRDefault="001F7D52">
      <w:pPr>
        <w:pStyle w:val="Textbody"/>
        <w:numPr>
          <w:ilvl w:val="0"/>
          <w:numId w:val="2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AI corrections</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4.2: Evaluate AI Response Quality</w:t>
      </w:r>
    </w:p>
    <w:p w:rsidR="00434B1B" w:rsidRDefault="001F7D52">
      <w:pPr>
        <w:pStyle w:val="Textbody"/>
        <w:numPr>
          <w:ilvl w:val="0"/>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Grammar correction accuracy</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Logical sentence flow</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Proper formatting</w:t>
      </w:r>
    </w:p>
    <w:p w:rsidR="00434B1B" w:rsidRDefault="001F7D52">
      <w:pPr>
        <w:pStyle w:val="Textbody"/>
        <w:numPr>
          <w:ilvl w:val="1"/>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Correct task extraction</w:t>
      </w:r>
    </w:p>
    <w:p w:rsidR="00434B1B" w:rsidRDefault="001F7D52">
      <w:pPr>
        <w:pStyle w:val="Textbody"/>
        <w:numPr>
          <w:ilvl w:val="0"/>
          <w:numId w:val="2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Ensure no hallucinated content</w:t>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 xml:space="preserve">Activity 4.3: </w:t>
      </w:r>
      <w:r>
        <w:rPr>
          <w:rFonts w:ascii="Cambria, serif" w:hAnsi="Cambria, serif"/>
          <w:b/>
          <w:color w:val="000000"/>
          <w:sz w:val="26"/>
          <w:szCs w:val="26"/>
        </w:rPr>
        <w:t>Performance Optimization</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Optimize image preprocessing steps</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Reduce API token usage</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Add error handling for:</w:t>
      </w:r>
    </w:p>
    <w:p w:rsidR="00434B1B" w:rsidRDefault="001F7D52">
      <w:pPr>
        <w:pStyle w:val="Textbody"/>
        <w:numPr>
          <w:ilvl w:val="1"/>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Empty image</w:t>
      </w:r>
    </w:p>
    <w:p w:rsidR="00434B1B" w:rsidRDefault="001F7D52">
      <w:pPr>
        <w:pStyle w:val="Textbody"/>
        <w:numPr>
          <w:ilvl w:val="1"/>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API failure</w:t>
      </w:r>
    </w:p>
    <w:p w:rsidR="00434B1B" w:rsidRDefault="001F7D52">
      <w:pPr>
        <w:pStyle w:val="Textbody"/>
        <w:numPr>
          <w:ilvl w:val="1"/>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OCR failure</w:t>
      </w:r>
    </w:p>
    <w:p w:rsidR="00434B1B" w:rsidRDefault="001F7D52">
      <w:pPr>
        <w:pStyle w:val="Textbody"/>
        <w:numPr>
          <w:ilvl w:val="0"/>
          <w:numId w:val="2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 prompt clarity</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4.4: Ensure Export Quality</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 PDF formatting</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 Word document structure</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Ensure file compatibility</w:t>
      </w:r>
    </w:p>
    <w:p w:rsidR="00434B1B" w:rsidRDefault="001F7D52">
      <w:pPr>
        <w:pStyle w:val="Textbody"/>
        <w:numPr>
          <w:ilvl w:val="0"/>
          <w:numId w:val="2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Test downloads across browsers</w:t>
      </w:r>
    </w:p>
    <w:p w:rsidR="00434B1B" w:rsidRDefault="00434B1B">
      <w:pPr>
        <w:pStyle w:val="Textbody"/>
        <w:rPr>
          <w:rFonts w:hint="eastAsia"/>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MILESTONE 1: Generative AI Initialization</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Project: Scribble to Digital (Streamlit Framework)</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In this foundational stage, the objective is to establish and configure the AI infrastructure required </w:t>
      </w:r>
      <w:r>
        <w:rPr>
          <w:rFonts w:ascii="Cambria, serif" w:hAnsi="Cambria, serif"/>
          <w:color w:val="000000"/>
          <w:sz w:val="26"/>
          <w:szCs w:val="26"/>
        </w:rPr>
        <w:t xml:space="preserve">to power the </w:t>
      </w:r>
      <w:r>
        <w:rPr>
          <w:rFonts w:ascii="Cambria, serif" w:hAnsi="Cambria, serif"/>
          <w:b/>
          <w:color w:val="000000"/>
          <w:sz w:val="26"/>
          <w:szCs w:val="26"/>
        </w:rPr>
        <w:t>Scribble to Digital</w:t>
      </w:r>
      <w:r>
        <w:rPr>
          <w:color w:val="000000"/>
          <w:sz w:val="26"/>
          <w:szCs w:val="26"/>
        </w:rPr>
        <w:t xml:space="preserve"> </w:t>
      </w:r>
      <w:r>
        <w:rPr>
          <w:rFonts w:ascii="Cambria, serif" w:hAnsi="Cambria, serif"/>
          <w:color w:val="000000"/>
          <w:sz w:val="26"/>
          <w:szCs w:val="26"/>
        </w:rPr>
        <w:t>application.</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The platform uses </w:t>
      </w:r>
      <w:r>
        <w:rPr>
          <w:rFonts w:ascii="Cambria, serif" w:hAnsi="Cambria, serif"/>
          <w:b/>
          <w:color w:val="000000"/>
          <w:sz w:val="26"/>
          <w:szCs w:val="26"/>
        </w:rPr>
        <w:t>Gemini 2.5 Flash</w:t>
      </w:r>
      <w:r>
        <w:rPr>
          <w:rFonts w:ascii="Cambria, serif" w:hAnsi="Cambria, serif"/>
          <w:color w:val="000000"/>
          <w:sz w:val="26"/>
          <w:szCs w:val="26"/>
        </w:rPr>
        <w:t>, Google’s fast and efficient multimodal model, to:</w:t>
      </w:r>
    </w:p>
    <w:p w:rsidR="00434B1B" w:rsidRDefault="001F7D52">
      <w:pPr>
        <w:pStyle w:val="Textbody"/>
        <w:numPr>
          <w:ilvl w:val="0"/>
          <w:numId w:val="25"/>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Correct messy handwritten OCR text</w:t>
      </w:r>
    </w:p>
    <w:p w:rsidR="00434B1B" w:rsidRDefault="001F7D52">
      <w:pPr>
        <w:pStyle w:val="Textbody"/>
        <w:numPr>
          <w:ilvl w:val="0"/>
          <w:numId w:val="2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 grammar and sentence flow</w:t>
      </w:r>
    </w:p>
    <w:p w:rsidR="00434B1B" w:rsidRDefault="001F7D52">
      <w:pPr>
        <w:pStyle w:val="Textbody"/>
        <w:numPr>
          <w:ilvl w:val="0"/>
          <w:numId w:val="2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Reconstruct incomplete words</w:t>
      </w:r>
    </w:p>
    <w:p w:rsidR="00434B1B" w:rsidRDefault="001F7D52">
      <w:pPr>
        <w:pStyle w:val="Textbody"/>
        <w:numPr>
          <w:ilvl w:val="0"/>
          <w:numId w:val="2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Extract </w:t>
      </w:r>
      <w:r>
        <w:rPr>
          <w:rFonts w:ascii="Cambria, serif" w:hAnsi="Cambria, serif"/>
          <w:color w:val="000000"/>
          <w:sz w:val="26"/>
          <w:szCs w:val="26"/>
        </w:rPr>
        <w:t>structured to-do tasks</w:t>
      </w:r>
    </w:p>
    <w:p w:rsidR="00434B1B" w:rsidRDefault="001F7D52">
      <w:pPr>
        <w:pStyle w:val="Textbody"/>
        <w:numPr>
          <w:ilvl w:val="0"/>
          <w:numId w:val="25"/>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Convert handwritten notes into clean digital format</w:t>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1.1: Set up Google AI Studio and Enable Gemini API</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1.  Sign in to Google AI Studio</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5505483" cy="2505236"/>
            <wp:effectExtent l="0" t="0" r="0" b="9364"/>
            <wp:docPr id="3"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505483" cy="2505236"/>
                    </a:xfrm>
                    <a:prstGeom prst="rect">
                      <a:avLst/>
                    </a:prstGeom>
                    <a:noFill/>
                    <a:ln>
                      <a:noFill/>
                      <a:prstDash/>
                    </a:ln>
                  </pic:spPr>
                </pic:pic>
              </a:graphicData>
            </a:graphic>
          </wp:inline>
        </w:drawing>
      </w:r>
    </w:p>
    <w:p w:rsidR="00434B1B" w:rsidRDefault="001F7D52">
      <w:pPr>
        <w:pStyle w:val="Textbody"/>
        <w:numPr>
          <w:ilvl w:val="0"/>
          <w:numId w:val="26"/>
        </w:numPr>
        <w:spacing w:before="240" w:after="0" w:line="324" w:lineRule="auto"/>
        <w:ind w:left="0" w:firstLine="0"/>
        <w:rPr>
          <w:rFonts w:hint="eastAsia"/>
        </w:rPr>
      </w:pPr>
      <w:r>
        <w:rPr>
          <w:rFonts w:ascii="Cambria, serif" w:hAnsi="Cambria, serif"/>
          <w:color w:val="000000"/>
          <w:sz w:val="26"/>
          <w:szCs w:val="26"/>
        </w:rPr>
        <w:t xml:space="preserve">Visit: </w:t>
      </w:r>
      <w:hyperlink r:id="rId10" w:history="1">
        <w:r>
          <w:rPr>
            <w:rFonts w:ascii="Cambria, serif" w:hAnsi="Cambria, serif"/>
            <w:color w:val="0000FF"/>
            <w:sz w:val="26"/>
            <w:szCs w:val="26"/>
            <w:u w:val="single"/>
          </w:rPr>
          <w:t>https://makersuite.</w:t>
        </w:r>
        <w:r>
          <w:rPr>
            <w:rFonts w:ascii="Cambria, serif" w:hAnsi="Cambria, serif"/>
            <w:color w:val="0000FF"/>
            <w:sz w:val="26"/>
            <w:szCs w:val="26"/>
            <w:u w:val="single"/>
          </w:rPr>
          <w:t>google.com/app/apikey</w:t>
        </w:r>
      </w:hyperlink>
    </w:p>
    <w:p w:rsidR="00434B1B" w:rsidRDefault="001F7D52">
      <w:pPr>
        <w:pStyle w:val="Textbody"/>
        <w:numPr>
          <w:ilvl w:val="0"/>
          <w:numId w:val="2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Sign in with your Google account</w:t>
      </w:r>
    </w:p>
    <w:p w:rsidR="00434B1B" w:rsidRDefault="001F7D52">
      <w:pPr>
        <w:pStyle w:val="Textbody"/>
        <w:numPr>
          <w:ilvl w:val="0"/>
          <w:numId w:val="26"/>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Accept terms and conditions</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2.  Create API Key</w:t>
      </w:r>
    </w:p>
    <w:p w:rsidR="00434B1B" w:rsidRDefault="001F7D52">
      <w:pPr>
        <w:pStyle w:val="Textbody"/>
        <w:numPr>
          <w:ilvl w:val="0"/>
          <w:numId w:val="27"/>
        </w:numPr>
        <w:spacing w:before="240" w:after="0" w:line="324" w:lineRule="auto"/>
        <w:ind w:left="0" w:firstLine="0"/>
        <w:rPr>
          <w:rFonts w:hint="eastAsia"/>
        </w:rPr>
      </w:pPr>
      <w:r>
        <w:rPr>
          <w:rFonts w:ascii="Cambria, serif" w:hAnsi="Cambria, serif"/>
          <w:color w:val="000000"/>
          <w:sz w:val="26"/>
          <w:szCs w:val="26"/>
        </w:rPr>
        <w:t xml:space="preserve">Click </w:t>
      </w:r>
      <w:r>
        <w:rPr>
          <w:rFonts w:ascii="Cambria, serif" w:hAnsi="Cambria, serif"/>
          <w:b/>
          <w:color w:val="000000"/>
          <w:sz w:val="26"/>
          <w:szCs w:val="26"/>
        </w:rPr>
        <w:t>"Create API Key"</w:t>
      </w:r>
    </w:p>
    <w:p w:rsidR="00434B1B" w:rsidRDefault="001F7D52">
      <w:pPr>
        <w:pStyle w:val="Textbody"/>
        <w:numPr>
          <w:ilvl w:val="0"/>
          <w:numId w:val="2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Copy the generated API key</w:t>
      </w:r>
    </w:p>
    <w:p w:rsidR="00434B1B" w:rsidRDefault="001F7D52">
      <w:pPr>
        <w:pStyle w:val="Textbody"/>
        <w:numPr>
          <w:ilvl w:val="0"/>
          <w:numId w:val="27"/>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Store it securely in a .env file</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3.   Select Model</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Choose: </w:t>
      </w:r>
      <w:r>
        <w:rPr>
          <w:rFonts w:ascii="Cambria, serif" w:hAnsi="Cambria, serif"/>
          <w:b/>
          <w:color w:val="000000"/>
          <w:sz w:val="26"/>
          <w:szCs w:val="26"/>
        </w:rPr>
        <w:t>Gemini 2.5 Flash</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Model Features:</w:t>
      </w:r>
    </w:p>
    <w:p w:rsidR="00434B1B" w:rsidRDefault="001F7D52">
      <w:pPr>
        <w:pStyle w:val="Textbody"/>
        <w:numPr>
          <w:ilvl w:val="0"/>
          <w:numId w:val="28"/>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Fast </w:t>
      </w:r>
      <w:r>
        <w:rPr>
          <w:rFonts w:ascii="Cambria, serif" w:hAnsi="Cambria, serif"/>
          <w:color w:val="000000"/>
          <w:sz w:val="26"/>
          <w:szCs w:val="26"/>
        </w:rPr>
        <w:t>response time</w:t>
      </w:r>
    </w:p>
    <w:p w:rsidR="00434B1B" w:rsidRDefault="001F7D52">
      <w:pPr>
        <w:pStyle w:val="Textbody"/>
        <w:numPr>
          <w:ilvl w:val="0"/>
          <w:numId w:val="2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Efficient token usage</w:t>
      </w:r>
    </w:p>
    <w:p w:rsidR="00434B1B" w:rsidRDefault="001F7D52">
      <w:pPr>
        <w:pStyle w:val="Textbody"/>
        <w:numPr>
          <w:ilvl w:val="0"/>
          <w:numId w:val="28"/>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Suitable for text correction &amp; formatting</w:t>
      </w:r>
    </w:p>
    <w:p w:rsidR="00434B1B" w:rsidRDefault="001F7D52">
      <w:pPr>
        <w:pStyle w:val="Textbody"/>
        <w:numPr>
          <w:ilvl w:val="0"/>
          <w:numId w:val="28"/>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Free tier supports multiple requests per minute</w:t>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Best for:</w:t>
      </w:r>
    </w:p>
    <w:p w:rsidR="00434B1B" w:rsidRDefault="001F7D52">
      <w:pPr>
        <w:pStyle w:val="Textbody"/>
        <w:numPr>
          <w:ilvl w:val="0"/>
          <w:numId w:val="29"/>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OCR text cleaning</w:t>
      </w:r>
    </w:p>
    <w:p w:rsidR="00434B1B" w:rsidRDefault="001F7D52">
      <w:pPr>
        <w:pStyle w:val="Textbody"/>
        <w:numPr>
          <w:ilvl w:val="0"/>
          <w:numId w:val="2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Contextual rewriting</w:t>
      </w:r>
    </w:p>
    <w:p w:rsidR="00434B1B" w:rsidRDefault="001F7D52">
      <w:pPr>
        <w:pStyle w:val="Textbody"/>
        <w:numPr>
          <w:ilvl w:val="0"/>
          <w:numId w:val="29"/>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note generation</w:t>
      </w: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 xml:space="preserve">Activity 1.2: Configure Environment and Test </w:t>
      </w:r>
      <w:r>
        <w:rPr>
          <w:rFonts w:ascii="Cambria, serif" w:hAnsi="Cambria, serif"/>
          <w:b/>
          <w:color w:val="000000"/>
          <w:sz w:val="26"/>
          <w:szCs w:val="26"/>
        </w:rPr>
        <w:t>Connection (Streamlit Setup)</w:t>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Step 1: Create. env File</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Inside your project folder:</w:t>
      </w:r>
    </w:p>
    <w:p w:rsidR="00434B1B" w:rsidRDefault="001F7D52">
      <w:pPr>
        <w:pStyle w:val="Textbody"/>
        <w:spacing w:after="0" w:line="324" w:lineRule="auto"/>
        <w:rPr>
          <w:rFonts w:hint="eastAsia"/>
        </w:rPr>
      </w:pPr>
      <w:r>
        <w:rPr>
          <w:noProof/>
          <w:color w:val="000000"/>
          <w:sz w:val="26"/>
          <w:szCs w:val="26"/>
        </w:rPr>
        <w:drawing>
          <wp:inline distT="0" distB="0" distL="0" distR="0">
            <wp:extent cx="2724116" cy="971641"/>
            <wp:effectExtent l="0" t="0" r="34" b="0"/>
            <wp:docPr id="4"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2724116" cy="971641"/>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Add:</w:t>
      </w:r>
    </w:p>
    <w:p w:rsidR="00434B1B" w:rsidRDefault="001F7D52">
      <w:pPr>
        <w:pStyle w:val="Textbody"/>
        <w:spacing w:after="0" w:line="324" w:lineRule="auto"/>
        <w:rPr>
          <w:rFonts w:hint="eastAsia"/>
        </w:rPr>
      </w:pPr>
      <w:r>
        <w:rPr>
          <w:noProof/>
          <w:color w:val="000000"/>
          <w:sz w:val="26"/>
          <w:szCs w:val="26"/>
        </w:rPr>
        <w:drawing>
          <wp:inline distT="0" distB="0" distL="0" distR="0">
            <wp:extent cx="2857682" cy="485637"/>
            <wp:effectExtent l="0" t="0" r="0" b="0"/>
            <wp:docPr id="5"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2857682" cy="485637"/>
                    </a:xfrm>
                    <a:prstGeom prst="rect">
                      <a:avLst/>
                    </a:prstGeom>
                    <a:noFill/>
                    <a:ln>
                      <a:noFill/>
                      <a:prstDash/>
                    </a:ln>
                  </pic:spPr>
                </pic:pic>
              </a:graphicData>
            </a:graphic>
          </wp:inline>
        </w:drawing>
      </w:r>
    </w:p>
    <w:p w:rsidR="00434B1B" w:rsidRDefault="001F7D52">
      <w:pPr>
        <w:pStyle w:val="Textbody"/>
        <w:rPr>
          <w:rFonts w:hint="eastAsia"/>
          <w:sz w:val="26"/>
          <w:szCs w:val="26"/>
        </w:rPr>
      </w:pPr>
      <w:r>
        <w:rPr>
          <w:sz w:val="26"/>
          <w:szCs w:val="26"/>
        </w:rPr>
        <w:br/>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Step 2: Install Required Dependencies</w:t>
      </w:r>
    </w:p>
    <w:p w:rsidR="00434B1B" w:rsidRDefault="001F7D52">
      <w:pPr>
        <w:pStyle w:val="Textbody"/>
        <w:spacing w:after="0" w:line="324" w:lineRule="auto"/>
        <w:rPr>
          <w:rFonts w:hint="eastAsia"/>
        </w:rPr>
      </w:pPr>
      <w:r>
        <w:rPr>
          <w:noProof/>
          <w:color w:val="000000"/>
          <w:sz w:val="26"/>
          <w:szCs w:val="26"/>
        </w:rPr>
        <w:drawing>
          <wp:inline distT="0" distB="0" distL="0" distR="0">
            <wp:extent cx="5943600" cy="438116"/>
            <wp:effectExtent l="0" t="0" r="0" b="34"/>
            <wp:docPr id="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438116"/>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Libraries Used:</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streamlit</w:t>
      </w:r>
      <w:r>
        <w:rPr>
          <w:rFonts w:ascii="Cambria, serif" w:hAnsi="Cambria, serif"/>
          <w:color w:val="000000"/>
          <w:sz w:val="26"/>
          <w:szCs w:val="26"/>
        </w:rPr>
        <w:t xml:space="preserve"> → UI framework</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google-generativeai</w:t>
      </w:r>
      <w:r>
        <w:rPr>
          <w:rFonts w:ascii="Cambria, serif" w:hAnsi="Cambria, serif"/>
          <w:color w:val="000000"/>
          <w:sz w:val="26"/>
          <w:szCs w:val="26"/>
        </w:rPr>
        <w:t xml:space="preserve"> → Gemini API integration</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python-dotenv</w:t>
      </w:r>
      <w:r>
        <w:rPr>
          <w:rFonts w:ascii="Cambria, serif" w:hAnsi="Cambria, serif"/>
          <w:color w:val="000000"/>
          <w:sz w:val="26"/>
          <w:szCs w:val="26"/>
        </w:rPr>
        <w:t xml:space="preserve"> → Load </w:t>
      </w:r>
      <w:r>
        <w:rPr>
          <w:rFonts w:ascii="Cambria, serif" w:hAnsi="Cambria, serif"/>
          <w:color w:val="000000"/>
          <w:sz w:val="26"/>
          <w:szCs w:val="26"/>
        </w:rPr>
        <w:t>environment variables</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opencv-python</w:t>
      </w:r>
      <w:r>
        <w:rPr>
          <w:rFonts w:ascii="Cambria, serif" w:hAnsi="Cambria, serif"/>
          <w:color w:val="000000"/>
          <w:sz w:val="26"/>
          <w:szCs w:val="26"/>
        </w:rPr>
        <w:t xml:space="preserve"> → Image preprocessing</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pytesseract</w:t>
      </w:r>
      <w:r>
        <w:rPr>
          <w:rFonts w:ascii="Cambria, serif" w:hAnsi="Cambria, serif"/>
          <w:color w:val="000000"/>
          <w:sz w:val="26"/>
          <w:szCs w:val="26"/>
        </w:rPr>
        <w:t xml:space="preserve"> → OCR text extraction</w:t>
      </w:r>
    </w:p>
    <w:p w:rsidR="00434B1B" w:rsidRDefault="001F7D52">
      <w:pPr>
        <w:pStyle w:val="Textbody"/>
        <w:numPr>
          <w:ilvl w:val="0"/>
          <w:numId w:val="30"/>
        </w:numPr>
        <w:spacing w:after="0" w:line="324" w:lineRule="auto"/>
        <w:ind w:left="0" w:firstLine="0"/>
        <w:rPr>
          <w:rFonts w:hint="eastAsia"/>
        </w:rPr>
      </w:pPr>
      <w:r>
        <w:rPr>
          <w:rFonts w:ascii="Cambria, serif" w:hAnsi="Cambria, serif"/>
          <w:b/>
          <w:color w:val="000000"/>
          <w:sz w:val="26"/>
          <w:szCs w:val="26"/>
        </w:rPr>
        <w:t>pillow</w:t>
      </w:r>
      <w:r>
        <w:rPr>
          <w:rFonts w:ascii="Cambria, serif" w:hAnsi="Cambria, serif"/>
          <w:color w:val="000000"/>
          <w:sz w:val="26"/>
          <w:szCs w:val="26"/>
        </w:rPr>
        <w:t xml:space="preserve"> → Image handling</w:t>
      </w:r>
    </w:p>
    <w:p w:rsidR="00434B1B" w:rsidRDefault="001F7D52">
      <w:pPr>
        <w:pStyle w:val="Heading2"/>
        <w:spacing w:before="360" w:line="324" w:lineRule="auto"/>
        <w:rPr>
          <w:rFonts w:ascii="Cambria, serif" w:hAnsi="Cambria, serif" w:hint="eastAsia"/>
          <w:b w:val="0"/>
          <w:color w:val="000000"/>
          <w:sz w:val="26"/>
          <w:szCs w:val="26"/>
        </w:rPr>
      </w:pPr>
      <w:r>
        <w:rPr>
          <w:rFonts w:ascii="Cambria, serif" w:hAnsi="Cambria, serif"/>
          <w:b w:val="0"/>
          <w:color w:val="000000"/>
          <w:sz w:val="26"/>
          <w:szCs w:val="26"/>
        </w:rPr>
        <w:t>Step 3: Test Gemini API Connection in Streamlit</w:t>
      </w:r>
    </w:p>
    <w:p w:rsidR="00434B1B" w:rsidRDefault="001F7D52">
      <w:pPr>
        <w:pStyle w:val="Heading2"/>
        <w:spacing w:before="360" w:line="324" w:lineRule="auto"/>
        <w:rPr>
          <w:rFonts w:ascii="Cambria, serif" w:hAnsi="Cambria, serif" w:hint="eastAsia"/>
          <w:b w:val="0"/>
          <w:color w:val="000000"/>
          <w:sz w:val="26"/>
          <w:szCs w:val="26"/>
        </w:rPr>
      </w:pPr>
      <w:r>
        <w:rPr>
          <w:rFonts w:ascii="Cambria, serif" w:hAnsi="Cambria, serif"/>
          <w:b w:val="0"/>
          <w:color w:val="000000"/>
          <w:sz w:val="26"/>
          <w:szCs w:val="26"/>
        </w:rPr>
        <w:t>Create a simple test inside app.py:</w:t>
      </w:r>
    </w:p>
    <w:p w:rsidR="00434B1B" w:rsidRDefault="001F7D52">
      <w:pPr>
        <w:pStyle w:val="Textbody"/>
        <w:spacing w:after="0" w:line="324" w:lineRule="auto"/>
        <w:rPr>
          <w:rFonts w:hint="eastAsia"/>
        </w:rPr>
      </w:pPr>
      <w:r>
        <w:rPr>
          <w:noProof/>
          <w:color w:val="000000"/>
          <w:sz w:val="26"/>
          <w:szCs w:val="26"/>
        </w:rPr>
        <w:drawing>
          <wp:inline distT="0" distB="0" distL="0" distR="0">
            <wp:extent cx="4610157" cy="3266995"/>
            <wp:effectExtent l="0" t="0" r="0" b="0"/>
            <wp:docPr id="7"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4610157" cy="3266995"/>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 xml:space="preserve">Activity 1.3: Validate Connectivity and </w:t>
      </w:r>
      <w:r>
        <w:rPr>
          <w:rFonts w:ascii="Cambria, serif" w:hAnsi="Cambria, serif"/>
          <w:b/>
          <w:color w:val="000000"/>
          <w:sz w:val="26"/>
          <w:szCs w:val="26"/>
        </w:rPr>
        <w:t>Response Quality</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Test Case 1: Grammar Correction</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Input:</w:t>
      </w:r>
    </w:p>
    <w:p w:rsidR="00434B1B" w:rsidRDefault="001F7D52">
      <w:pPr>
        <w:pStyle w:val="Textbody"/>
        <w:spacing w:after="0" w:line="324" w:lineRule="auto"/>
        <w:rPr>
          <w:rFonts w:hint="eastAsia"/>
        </w:rPr>
      </w:pPr>
      <w:r>
        <w:rPr>
          <w:noProof/>
          <w:color w:val="000000"/>
          <w:sz w:val="26"/>
          <w:szCs w:val="26"/>
        </w:rPr>
        <w:drawing>
          <wp:inline distT="0" distB="0" distL="0" distR="0">
            <wp:extent cx="1800362" cy="323999"/>
            <wp:effectExtent l="0" t="0" r="9388" b="0"/>
            <wp:docPr id="8"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1800362" cy="323999"/>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Expected Output:</w:t>
      </w:r>
    </w:p>
    <w:p w:rsidR="00434B1B" w:rsidRDefault="001F7D52">
      <w:pPr>
        <w:pStyle w:val="Textbody"/>
        <w:spacing w:after="0" w:line="324" w:lineRule="auto"/>
        <w:rPr>
          <w:rFonts w:hint="eastAsia"/>
        </w:rPr>
      </w:pPr>
      <w:r>
        <w:rPr>
          <w:noProof/>
          <w:color w:val="000000"/>
          <w:sz w:val="26"/>
          <w:szCs w:val="26"/>
        </w:rPr>
        <w:drawing>
          <wp:inline distT="0" distB="0" distL="0" distR="0">
            <wp:extent cx="2390762" cy="314279"/>
            <wp:effectExtent l="0" t="0" r="0" b="0"/>
            <wp:docPr id="9"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2390762" cy="314279"/>
                    </a:xfrm>
                    <a:prstGeom prst="rect">
                      <a:avLst/>
                    </a:prstGeom>
                    <a:noFill/>
                    <a:ln>
                      <a:noFill/>
                      <a:prstDash/>
                    </a:ln>
                  </pic:spPr>
                </pic:pic>
              </a:graphicData>
            </a:graphic>
          </wp:inline>
        </w:drawing>
      </w: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Test Case 2: Structured Note Formatting</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Input:</w:t>
      </w:r>
    </w:p>
    <w:p w:rsidR="00434B1B" w:rsidRDefault="001F7D52">
      <w:pPr>
        <w:pStyle w:val="Textbody"/>
        <w:spacing w:after="0" w:line="324" w:lineRule="auto"/>
        <w:rPr>
          <w:rFonts w:hint="eastAsia"/>
        </w:rPr>
      </w:pPr>
      <w:r>
        <w:rPr>
          <w:noProof/>
          <w:color w:val="000000"/>
          <w:sz w:val="26"/>
          <w:szCs w:val="26"/>
        </w:rPr>
        <w:drawing>
          <wp:inline distT="0" distB="0" distL="0" distR="0">
            <wp:extent cx="2505236" cy="1085758"/>
            <wp:effectExtent l="0" t="0" r="9364" b="92"/>
            <wp:docPr id="10"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2505236" cy="1085758"/>
                    </a:xfrm>
                    <a:prstGeom prst="rect">
                      <a:avLst/>
                    </a:prstGeom>
                    <a:noFill/>
                    <a:ln>
                      <a:noFill/>
                      <a:prstDash/>
                    </a:ln>
                  </pic:spPr>
                </pic:pic>
              </a:graphicData>
            </a:graphic>
          </wp:inline>
        </w:drawing>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Expected Output:</w:t>
      </w:r>
    </w:p>
    <w:p w:rsidR="00434B1B" w:rsidRDefault="001F7D52">
      <w:pPr>
        <w:pStyle w:val="Textbody"/>
        <w:numPr>
          <w:ilvl w:val="0"/>
          <w:numId w:val="3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Formatted paragraph</w:t>
      </w:r>
    </w:p>
    <w:p w:rsidR="00434B1B" w:rsidRDefault="001F7D52">
      <w:pPr>
        <w:pStyle w:val="Textbody"/>
        <w:numPr>
          <w:ilvl w:val="0"/>
          <w:numId w:val="3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Bullet list tasks extracted</w:t>
      </w:r>
    </w:p>
    <w:p w:rsidR="00434B1B" w:rsidRDefault="001F7D52">
      <w:pPr>
        <w:pStyle w:val="Textbody"/>
        <w:spacing w:after="0" w:line="324" w:lineRule="auto"/>
        <w:rPr>
          <w:rFonts w:hint="eastAsia"/>
        </w:rPr>
      </w:pPr>
      <w:r>
        <w:rPr>
          <w:rFonts w:ascii="Cambria, serif" w:hAnsi="Cambria, serif"/>
          <w:color w:val="000000"/>
          <w:sz w:val="26"/>
          <w:szCs w:val="26"/>
        </w:rPr>
        <w:br/>
      </w:r>
    </w:p>
    <w:p w:rsidR="00434B1B" w:rsidRDefault="001F7D52">
      <w:pPr>
        <w:pStyle w:val="Textbody"/>
        <w:spacing w:after="0" w:line="324" w:lineRule="auto"/>
        <w:rPr>
          <w:rFonts w:hint="eastAsia"/>
        </w:rPr>
      </w:pPr>
      <w:r>
        <w:rPr>
          <w:rFonts w:ascii="Cambria, serif" w:hAnsi="Cambria, serif"/>
          <w:b/>
          <w:color w:val="000000"/>
          <w:sz w:val="26"/>
          <w:szCs w:val="26"/>
        </w:rPr>
        <w:t xml:space="preserve">MILESTONE 2: Core Functionalities Development </w:t>
      </w:r>
      <w:r>
        <w:rPr>
          <w:rFonts w:ascii="Cambria, serif" w:hAnsi="Cambria, serif"/>
          <w:b/>
          <w:color w:val="000000"/>
          <w:sz w:val="26"/>
          <w:szCs w:val="26"/>
        </w:rPr>
        <w:t>(Streamlit)</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This milestone focuses on building the complete working application using </w:t>
      </w:r>
      <w:r>
        <w:rPr>
          <w:rFonts w:ascii="Cambria, serif" w:hAnsi="Cambria, serif"/>
          <w:b/>
          <w:color w:val="000000"/>
          <w:sz w:val="26"/>
          <w:szCs w:val="26"/>
        </w:rPr>
        <w:t>Streamlit + Gemini 2.5 Flash</w:t>
      </w:r>
      <w:r>
        <w:rPr>
          <w:rFonts w:ascii="Cambria, serif" w:hAnsi="Cambria, serif"/>
          <w:color w:val="000000"/>
          <w:sz w:val="26"/>
          <w:szCs w:val="26"/>
        </w:rPr>
        <w:t>.</w:t>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goal is to:</w:t>
      </w:r>
    </w:p>
    <w:p w:rsidR="00434B1B" w:rsidRDefault="001F7D52">
      <w:pPr>
        <w:pStyle w:val="Textbody"/>
        <w:numPr>
          <w:ilvl w:val="0"/>
          <w:numId w:val="3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Upload handwritten note images</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text using OCR</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&amp; correct text using Gemini</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Extract tasks </w:t>
      </w:r>
      <w:r>
        <w:rPr>
          <w:rFonts w:ascii="Cambria, serif" w:hAnsi="Cambria, serif"/>
          <w:color w:val="000000"/>
          <w:sz w:val="26"/>
          <w:szCs w:val="26"/>
        </w:rPr>
        <w:t>automatically</w:t>
      </w:r>
    </w:p>
    <w:p w:rsidR="00434B1B" w:rsidRDefault="001F7D52">
      <w:pPr>
        <w:pStyle w:val="Textbody"/>
        <w:numPr>
          <w:ilvl w:val="0"/>
          <w:numId w:val="3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Display structured digital output</w:t>
      </w:r>
    </w:p>
    <w:p w:rsidR="00434B1B" w:rsidRDefault="001F7D52">
      <w:pPr>
        <w:pStyle w:val="Textbody"/>
        <w:numPr>
          <w:ilvl w:val="0"/>
          <w:numId w:val="32"/>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Enable download options</w:t>
      </w:r>
    </w:p>
    <w:p w:rsidR="00434B1B" w:rsidRDefault="00434B1B">
      <w:pPr>
        <w:pStyle w:val="Heading3"/>
        <w:spacing w:before="280" w:after="80" w:line="324" w:lineRule="auto"/>
        <w:rPr>
          <w:rFonts w:ascii="Cambria, serif" w:hAnsi="Cambria, serif" w:hint="eastAsia"/>
          <w:color w:val="000000"/>
          <w:sz w:val="26"/>
          <w:szCs w:val="26"/>
        </w:rPr>
      </w:pPr>
    </w:p>
    <w:p w:rsidR="00434B1B" w:rsidRDefault="001F7D52">
      <w:pPr>
        <w:pStyle w:val="Heading3"/>
        <w:spacing w:before="280" w:after="80" w:line="324" w:lineRule="auto"/>
        <w:rPr>
          <w:rFonts w:ascii="Cambria, serif" w:hAnsi="Cambria, serif" w:hint="eastAsia"/>
          <w:color w:val="000000"/>
          <w:sz w:val="26"/>
          <w:szCs w:val="26"/>
        </w:rPr>
      </w:pPr>
      <w:r>
        <w:rPr>
          <w:rFonts w:ascii="Cambria, serif" w:hAnsi="Cambria, serif"/>
          <w:color w:val="000000"/>
          <w:sz w:val="26"/>
          <w:szCs w:val="26"/>
        </w:rPr>
        <w:t>File Explorer Structure</w:t>
      </w:r>
    </w:p>
    <w:p w:rsidR="00434B1B" w:rsidRDefault="001F7D52">
      <w:pPr>
        <w:pStyle w:val="Textbody"/>
        <w:spacing w:after="0" w:line="324" w:lineRule="auto"/>
        <w:rPr>
          <w:rFonts w:hint="eastAsia"/>
        </w:rPr>
      </w:pPr>
      <w:r>
        <w:rPr>
          <w:noProof/>
          <w:color w:val="000000"/>
          <w:sz w:val="26"/>
          <w:szCs w:val="26"/>
        </w:rPr>
        <w:drawing>
          <wp:inline distT="0" distB="0" distL="0" distR="0">
            <wp:extent cx="3228837" cy="2200320"/>
            <wp:effectExtent l="0" t="0" r="0" b="9480"/>
            <wp:docPr id="11"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3228837" cy="2200320"/>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434B1B">
      <w:pPr>
        <w:pStyle w:val="Textbody"/>
        <w:spacing w:after="0" w:line="324" w:lineRule="auto"/>
        <w:rPr>
          <w:rFonts w:ascii="Cambria, serif" w:hAnsi="Cambria, serif" w:hint="eastAsia"/>
          <w:b/>
          <w:color w:val="000000"/>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Activity 2.1: Streamlit Initialization and Import Libraries</w:t>
      </w:r>
    </w:p>
    <w:p w:rsidR="00434B1B" w:rsidRDefault="001F7D52">
      <w:pPr>
        <w:pStyle w:val="Textbody"/>
        <w:spacing w:after="0" w:line="324" w:lineRule="auto"/>
        <w:rPr>
          <w:rFonts w:ascii="Cambria, serif" w:hAnsi="Cambria, serif" w:hint="eastAsia"/>
          <w:color w:val="000000"/>
          <w:sz w:val="26"/>
          <w:szCs w:val="26"/>
        </w:rPr>
      </w:pPr>
      <w:r>
        <w:rPr>
          <w:rFonts w:ascii="Cambria, serif" w:hAnsi="Cambria, serif"/>
          <w:color w:val="000000"/>
          <w:sz w:val="26"/>
          <w:szCs w:val="26"/>
        </w:rPr>
        <w:t>Import Required Libraries</w:t>
      </w:r>
    </w:p>
    <w:p w:rsidR="00434B1B" w:rsidRDefault="001F7D52">
      <w:pPr>
        <w:pStyle w:val="Textbody"/>
        <w:spacing w:after="0" w:line="324" w:lineRule="auto"/>
        <w:rPr>
          <w:rFonts w:hint="eastAsia"/>
        </w:rPr>
      </w:pPr>
      <w:r>
        <w:rPr>
          <w:noProof/>
          <w:color w:val="000000"/>
          <w:sz w:val="26"/>
          <w:szCs w:val="26"/>
        </w:rPr>
        <w:drawing>
          <wp:inline distT="0" distB="0" distL="0" distR="0">
            <wp:extent cx="3657600" cy="2171882"/>
            <wp:effectExtent l="0" t="0" r="0" b="0"/>
            <wp:docPr id="12"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3657600" cy="2171882"/>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1F7D52">
      <w:pPr>
        <w:pStyle w:val="Textbody"/>
        <w:spacing w:after="0" w:line="324" w:lineRule="auto"/>
        <w:rPr>
          <w:rFonts w:ascii="Cambria, serif" w:hAnsi="Cambria, serif" w:hint="eastAsia"/>
          <w:b/>
          <w:color w:val="000000"/>
          <w:sz w:val="26"/>
          <w:szCs w:val="26"/>
        </w:rPr>
      </w:pPr>
      <w:r>
        <w:rPr>
          <w:rFonts w:ascii="Cambria, serif" w:hAnsi="Cambria, serif"/>
          <w:b/>
          <w:color w:val="000000"/>
          <w:sz w:val="26"/>
          <w:szCs w:val="26"/>
        </w:rPr>
        <w:t>Configure Gemini Model</w:t>
      </w:r>
    </w:p>
    <w:p w:rsidR="00434B1B" w:rsidRDefault="001F7D52">
      <w:pPr>
        <w:pStyle w:val="Textbody"/>
        <w:spacing w:after="0" w:line="324" w:lineRule="auto"/>
        <w:rPr>
          <w:rFonts w:hint="eastAsia"/>
        </w:rPr>
      </w:pPr>
      <w:r>
        <w:rPr>
          <w:noProof/>
          <w:color w:val="000000"/>
          <w:sz w:val="26"/>
          <w:szCs w:val="26"/>
        </w:rPr>
        <w:drawing>
          <wp:inline distT="0" distB="0" distL="0" distR="0">
            <wp:extent cx="4629241" cy="1247762"/>
            <wp:effectExtent l="0" t="0" r="0" b="0"/>
            <wp:docPr id="13"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4629241" cy="1247762"/>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 xml:space="preserve">Activity 2.2: OCR </w:t>
      </w:r>
      <w:r>
        <w:rPr>
          <w:rFonts w:ascii="Cambria, serif" w:hAnsi="Cambria, serif"/>
          <w:b/>
          <w:color w:val="000000"/>
          <w:sz w:val="26"/>
          <w:szCs w:val="26"/>
        </w:rPr>
        <w:t>Processing Module</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Create utils/ocr_processor.py</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4057558" cy="2133715"/>
            <wp:effectExtent l="0" t="0" r="92" b="0"/>
            <wp:docPr id="14"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4057558" cy="2133715"/>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Purpose:</w:t>
      </w:r>
    </w:p>
    <w:p w:rsidR="00434B1B" w:rsidRDefault="001F7D52">
      <w:pPr>
        <w:pStyle w:val="Textbody"/>
        <w:numPr>
          <w:ilvl w:val="0"/>
          <w:numId w:val="33"/>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Convert image to grayscale</w:t>
      </w:r>
    </w:p>
    <w:p w:rsidR="00434B1B" w:rsidRDefault="001F7D52">
      <w:pPr>
        <w:pStyle w:val="Textbody"/>
        <w:numPr>
          <w:ilvl w:val="0"/>
          <w:numId w:val="3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 brightness</w:t>
      </w:r>
    </w:p>
    <w:p w:rsidR="00434B1B" w:rsidRDefault="001F7D52">
      <w:pPr>
        <w:pStyle w:val="Textbody"/>
        <w:numPr>
          <w:ilvl w:val="0"/>
          <w:numId w:val="3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Remove noise</w:t>
      </w:r>
    </w:p>
    <w:p w:rsidR="00434B1B" w:rsidRDefault="001F7D52">
      <w:pPr>
        <w:pStyle w:val="Textbody"/>
        <w:numPr>
          <w:ilvl w:val="0"/>
          <w:numId w:val="33"/>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 raw OCR text</w:t>
      </w:r>
    </w:p>
    <w:p w:rsidR="00434B1B" w:rsidRDefault="001F7D52">
      <w:pPr>
        <w:pStyle w:val="Heading1"/>
        <w:spacing w:before="400" w:line="324" w:lineRule="auto"/>
        <w:rPr>
          <w:rFonts w:ascii="Cambria, serif" w:hAnsi="Cambria, serif" w:hint="eastAsia"/>
          <w:color w:val="000000"/>
          <w:sz w:val="26"/>
          <w:szCs w:val="26"/>
        </w:rPr>
      </w:pPr>
      <w:r>
        <w:rPr>
          <w:rFonts w:ascii="Cambria, serif" w:hAnsi="Cambria, serif"/>
          <w:color w:val="000000"/>
          <w:sz w:val="26"/>
          <w:szCs w:val="26"/>
        </w:rPr>
        <w:t>Activity 2.3: Gemini AI Processing Module</w:t>
      </w:r>
    </w:p>
    <w:p w:rsidR="00434B1B" w:rsidRDefault="001F7D52">
      <w:pPr>
        <w:pStyle w:val="Textbody"/>
        <w:spacing w:after="0" w:line="288" w:lineRule="auto"/>
        <w:rPr>
          <w:rFonts w:ascii="Cambria, serif" w:hAnsi="Cambria, serif" w:hint="eastAsia"/>
          <w:b/>
          <w:color w:val="000000"/>
          <w:sz w:val="26"/>
          <w:szCs w:val="26"/>
        </w:rPr>
      </w:pPr>
      <w:r>
        <w:rPr>
          <w:rFonts w:ascii="Cambria, serif" w:hAnsi="Cambria, serif"/>
          <w:b/>
          <w:color w:val="000000"/>
          <w:sz w:val="26"/>
          <w:szCs w:val="26"/>
        </w:rPr>
        <w:t>Create utils/ai_processor.py</w:t>
      </w:r>
    </w:p>
    <w:p w:rsidR="00434B1B" w:rsidRDefault="001F7D52">
      <w:pPr>
        <w:pStyle w:val="Textbody"/>
        <w:spacing w:after="0" w:line="288" w:lineRule="auto"/>
        <w:rPr>
          <w:rFonts w:hint="eastAsia"/>
        </w:rPr>
      </w:pPr>
      <w:r>
        <w:rPr>
          <w:noProof/>
          <w:color w:val="000000"/>
          <w:sz w:val="26"/>
          <w:szCs w:val="26"/>
        </w:rPr>
        <w:drawing>
          <wp:inline distT="0" distB="0" distL="0" distR="0">
            <wp:extent cx="2952716" cy="2324157"/>
            <wp:effectExtent l="0" t="0" r="34" b="0"/>
            <wp:docPr id="15"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2952716" cy="2324157"/>
                    </a:xfrm>
                    <a:prstGeom prst="rect">
                      <a:avLst/>
                    </a:prstGeom>
                    <a:noFill/>
                    <a:ln>
                      <a:noFill/>
                      <a:prstDash/>
                    </a:ln>
                  </pic:spPr>
                </pic:pic>
              </a:graphicData>
            </a:graphic>
          </wp:inline>
        </w:drawing>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AI Responsibilities:</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Grammar </w:t>
      </w:r>
      <w:r>
        <w:rPr>
          <w:rFonts w:ascii="Cambria, serif" w:hAnsi="Cambria, serif"/>
          <w:color w:val="000000"/>
          <w:sz w:val="26"/>
          <w:szCs w:val="26"/>
        </w:rPr>
        <w:t>correction</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Sentence restructuring</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Context guessing</w:t>
      </w:r>
    </w:p>
    <w:p w:rsidR="00434B1B" w:rsidRDefault="001F7D52">
      <w:pPr>
        <w:pStyle w:val="Textbody"/>
        <w:numPr>
          <w:ilvl w:val="0"/>
          <w:numId w:val="34"/>
        </w:numPr>
        <w:spacing w:after="0" w:line="288" w:lineRule="auto"/>
        <w:ind w:left="0" w:firstLine="0"/>
        <w:rPr>
          <w:rFonts w:ascii="Cambria, serif" w:hAnsi="Cambria, serif" w:hint="eastAsia"/>
          <w:color w:val="000000"/>
          <w:sz w:val="26"/>
          <w:szCs w:val="26"/>
        </w:rPr>
      </w:pPr>
      <w:r>
        <w:rPr>
          <w:rFonts w:ascii="Cambria, serif" w:hAnsi="Cambria, serif"/>
          <w:color w:val="000000"/>
          <w:sz w:val="26"/>
          <w:szCs w:val="26"/>
        </w:rPr>
        <w:t>To-Do extraction</w:t>
      </w:r>
    </w:p>
    <w:p w:rsidR="00434B1B" w:rsidRDefault="001F7D52">
      <w:pPr>
        <w:pStyle w:val="Heading1"/>
        <w:spacing w:before="400" w:line="324" w:lineRule="auto"/>
        <w:rPr>
          <w:rFonts w:ascii="Cambria, serif" w:hAnsi="Cambria, serif" w:hint="eastAsia"/>
          <w:color w:val="000000"/>
          <w:sz w:val="26"/>
          <w:szCs w:val="26"/>
        </w:rPr>
      </w:pPr>
      <w:r>
        <w:rPr>
          <w:rFonts w:ascii="Cambria, serif" w:hAnsi="Cambria, serif"/>
          <w:color w:val="000000"/>
          <w:sz w:val="26"/>
          <w:szCs w:val="26"/>
        </w:rPr>
        <w:t>Activity 2.4: Streamlit Main UI Logic</w:t>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Inside app.py</w:t>
      </w:r>
    </w:p>
    <w:p w:rsidR="00434B1B" w:rsidRDefault="001F7D52">
      <w:pPr>
        <w:pStyle w:val="Textbody"/>
        <w:spacing w:after="0" w:line="288" w:lineRule="auto"/>
        <w:rPr>
          <w:rFonts w:hint="eastAsia"/>
        </w:rPr>
      </w:pPr>
      <w:r>
        <w:rPr>
          <w:noProof/>
          <w:color w:val="000000"/>
          <w:sz w:val="26"/>
          <w:szCs w:val="26"/>
        </w:rPr>
        <w:drawing>
          <wp:inline distT="0" distB="0" distL="0" distR="0">
            <wp:extent cx="3429000" cy="2162162"/>
            <wp:effectExtent l="0" t="0" r="0" b="0"/>
            <wp:docPr id="16"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3429000" cy="2162162"/>
                    </a:xfrm>
                    <a:prstGeom prst="rect">
                      <a:avLst/>
                    </a:prstGeom>
                    <a:noFill/>
                    <a:ln>
                      <a:noFill/>
                      <a:prstDash/>
                    </a:ln>
                  </pic:spPr>
                </pic:pic>
              </a:graphicData>
            </a:graphic>
          </wp:inline>
        </w:drawing>
      </w:r>
    </w:p>
    <w:p w:rsidR="00434B1B" w:rsidRDefault="00434B1B">
      <w:pPr>
        <w:pStyle w:val="Textbody"/>
        <w:spacing w:after="0" w:line="288" w:lineRule="auto"/>
        <w:rPr>
          <w:rFonts w:ascii="Cambria, serif" w:hAnsi="Cambria, serif" w:hint="eastAsia"/>
          <w:b/>
          <w:color w:val="000000"/>
          <w:sz w:val="26"/>
          <w:szCs w:val="26"/>
        </w:rPr>
      </w:pPr>
    </w:p>
    <w:p w:rsidR="00434B1B" w:rsidRDefault="001F7D52">
      <w:pPr>
        <w:pStyle w:val="Textbody"/>
        <w:spacing w:after="0" w:line="288" w:lineRule="auto"/>
        <w:rPr>
          <w:rFonts w:ascii="Cambria, serif" w:hAnsi="Cambria, serif" w:hint="eastAsia"/>
          <w:b/>
          <w:color w:val="000000"/>
          <w:sz w:val="26"/>
          <w:szCs w:val="26"/>
        </w:rPr>
      </w:pPr>
      <w:r>
        <w:rPr>
          <w:rFonts w:ascii="Cambria, serif" w:hAnsi="Cambria, serif"/>
          <w:b/>
          <w:color w:val="000000"/>
          <w:sz w:val="26"/>
          <w:szCs w:val="26"/>
        </w:rPr>
        <w:t>Activity 2.5: Export Functionality</w:t>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Create utils/file_export.py</w:t>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Save as TXT</w:t>
      </w:r>
    </w:p>
    <w:p w:rsidR="00434B1B" w:rsidRDefault="001F7D52">
      <w:pPr>
        <w:pStyle w:val="Textbody"/>
        <w:spacing w:after="0" w:line="288" w:lineRule="auto"/>
        <w:rPr>
          <w:rFonts w:hint="eastAsia"/>
        </w:rPr>
      </w:pPr>
      <w:r>
        <w:rPr>
          <w:noProof/>
          <w:color w:val="000000"/>
          <w:sz w:val="26"/>
          <w:szCs w:val="26"/>
        </w:rPr>
        <w:drawing>
          <wp:inline distT="0" distB="0" distL="0" distR="0">
            <wp:extent cx="5753157" cy="980995"/>
            <wp:effectExtent l="0" t="0" r="0" b="0"/>
            <wp:docPr id="17"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753157" cy="980995"/>
                    </a:xfrm>
                    <a:prstGeom prst="rect">
                      <a:avLst/>
                    </a:prstGeom>
                    <a:noFill/>
                    <a:ln>
                      <a:noFill/>
                      <a:prstDash/>
                    </a:ln>
                  </pic:spPr>
                </pic:pic>
              </a:graphicData>
            </a:graphic>
          </wp:inline>
        </w:drawing>
      </w:r>
    </w:p>
    <w:p w:rsidR="00434B1B" w:rsidRDefault="001F7D52">
      <w:pPr>
        <w:pStyle w:val="Textbody"/>
        <w:spacing w:after="0" w:line="288" w:lineRule="auto"/>
        <w:rPr>
          <w:rFonts w:ascii="Cambria, serif" w:hAnsi="Cambria, serif" w:hint="eastAsia"/>
          <w:color w:val="000000"/>
          <w:sz w:val="26"/>
          <w:szCs w:val="26"/>
        </w:rPr>
      </w:pPr>
      <w:r>
        <w:rPr>
          <w:rFonts w:ascii="Cambria, serif" w:hAnsi="Cambria, serif"/>
          <w:color w:val="000000"/>
          <w:sz w:val="26"/>
          <w:szCs w:val="26"/>
        </w:rPr>
        <w:t>In app.py:</w:t>
      </w:r>
    </w:p>
    <w:p w:rsidR="00434B1B" w:rsidRDefault="001F7D52">
      <w:pPr>
        <w:pStyle w:val="Textbody"/>
        <w:spacing w:after="0" w:line="288" w:lineRule="auto"/>
        <w:rPr>
          <w:rFonts w:hint="eastAsia"/>
        </w:rPr>
      </w:pPr>
      <w:r>
        <w:rPr>
          <w:noProof/>
          <w:color w:val="000000"/>
          <w:sz w:val="26"/>
          <w:szCs w:val="26"/>
        </w:rPr>
        <w:drawing>
          <wp:inline distT="0" distB="0" distL="0" distR="0">
            <wp:extent cx="4276804" cy="1009799"/>
            <wp:effectExtent l="0" t="0" r="9446" b="0"/>
            <wp:docPr id="18"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4276804" cy="1009799"/>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MILESTONE 3: Backend – Flask Integration (a</w:t>
      </w:r>
      <w:r>
        <w:rPr>
          <w:rFonts w:ascii="Cambria, serif" w:hAnsi="Cambria, serif"/>
          <w:b/>
          <w:color w:val="000000"/>
          <w:sz w:val="26"/>
          <w:szCs w:val="26"/>
        </w:rPr>
        <w:t>pp.py)</w:t>
      </w:r>
    </w:p>
    <w:p w:rsidR="00434B1B" w:rsidRDefault="001F7D52">
      <w:pPr>
        <w:pStyle w:val="Textbody"/>
        <w:spacing w:before="240" w:after="240" w:line="324" w:lineRule="auto"/>
        <w:rPr>
          <w:rFonts w:hint="eastAsia"/>
        </w:rPr>
      </w:pPr>
      <w:r>
        <w:rPr>
          <w:rFonts w:ascii="Cambria, serif" w:hAnsi="Cambria, serif"/>
          <w:color w:val="000000"/>
          <w:sz w:val="26"/>
          <w:szCs w:val="26"/>
        </w:rPr>
        <w:t xml:space="preserve">This milestone focuses on implementing the complete Flask backend for the </w:t>
      </w:r>
      <w:r>
        <w:rPr>
          <w:rFonts w:ascii="Cambria, serif" w:hAnsi="Cambria, serif"/>
          <w:b/>
          <w:color w:val="000000"/>
          <w:sz w:val="26"/>
          <w:szCs w:val="26"/>
        </w:rPr>
        <w:t>Scribble to Digital</w:t>
      </w:r>
      <w:r>
        <w:rPr>
          <w:color w:val="000000"/>
          <w:sz w:val="26"/>
          <w:szCs w:val="26"/>
        </w:rPr>
        <w:t xml:space="preserve"> </w:t>
      </w:r>
      <w:r>
        <w:rPr>
          <w:rFonts w:ascii="Cambria, serif" w:hAnsi="Cambria, serif"/>
          <w:color w:val="000000"/>
          <w:sz w:val="26"/>
          <w:szCs w:val="26"/>
        </w:rPr>
        <w:t>application, including OCR processing, GenAI integration, task extraction, error handling, and export functionality.</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3.1: Complete Route Definitio</w:t>
      </w:r>
      <w:r>
        <w:rPr>
          <w:rFonts w:ascii="Cambria, serif" w:hAnsi="Cambria, serif"/>
          <w:b/>
          <w:color w:val="000000"/>
          <w:sz w:val="26"/>
          <w:szCs w:val="26"/>
        </w:rPr>
        <w:t>ns</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All routes are properly defined with:</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1. Input Validation</w:t>
      </w:r>
    </w:p>
    <w:p w:rsidR="00434B1B" w:rsidRDefault="001F7D52">
      <w:pPr>
        <w:pStyle w:val="Textbody"/>
        <w:numPr>
          <w:ilvl w:val="0"/>
          <w:numId w:val="35"/>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Validates uploaded image file type (.jpg, .png, .jpeg)</w:t>
      </w:r>
    </w:p>
    <w:p w:rsidR="00434B1B" w:rsidRDefault="001F7D52">
      <w:pPr>
        <w:pStyle w:val="Textbody"/>
        <w:numPr>
          <w:ilvl w:val="0"/>
          <w:numId w:val="3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Checks for empty file upload</w:t>
      </w:r>
    </w:p>
    <w:p w:rsidR="00434B1B" w:rsidRDefault="001F7D52">
      <w:pPr>
        <w:pStyle w:val="Textbody"/>
        <w:numPr>
          <w:ilvl w:val="0"/>
          <w:numId w:val="35"/>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Validates file size limit</w:t>
      </w:r>
    </w:p>
    <w:p w:rsidR="00434B1B" w:rsidRDefault="001F7D52">
      <w:pPr>
        <w:pStyle w:val="Textbody"/>
        <w:numPr>
          <w:ilvl w:val="0"/>
          <w:numId w:val="35"/>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Ensures image can be processed</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2. Error Handling</w:t>
      </w:r>
    </w:p>
    <w:p w:rsidR="00434B1B" w:rsidRDefault="001F7D52">
      <w:pPr>
        <w:pStyle w:val="Textbody"/>
        <w:numPr>
          <w:ilvl w:val="0"/>
          <w:numId w:val="36"/>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Handles OCR processing </w:t>
      </w:r>
      <w:r>
        <w:rPr>
          <w:rFonts w:ascii="Cambria, serif" w:hAnsi="Cambria, serif"/>
          <w:color w:val="000000"/>
          <w:sz w:val="26"/>
          <w:szCs w:val="26"/>
        </w:rPr>
        <w:t>errors</w:t>
      </w:r>
    </w:p>
    <w:p w:rsidR="00434B1B" w:rsidRDefault="001F7D52">
      <w:pPr>
        <w:pStyle w:val="Textbody"/>
        <w:numPr>
          <w:ilvl w:val="0"/>
          <w:numId w:val="3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Handles Gemini API failures</w:t>
      </w:r>
    </w:p>
    <w:p w:rsidR="00434B1B" w:rsidRDefault="001F7D52">
      <w:pPr>
        <w:pStyle w:val="Textbody"/>
        <w:numPr>
          <w:ilvl w:val="0"/>
          <w:numId w:val="3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Returns proper JSON error responses</w:t>
      </w:r>
    </w:p>
    <w:p w:rsidR="00434B1B" w:rsidRDefault="001F7D52">
      <w:pPr>
        <w:pStyle w:val="Textbody"/>
        <w:numPr>
          <w:ilvl w:val="0"/>
          <w:numId w:val="36"/>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Prevents server crash on invalid input</w:t>
      </w:r>
    </w:p>
    <w:p w:rsidR="00434B1B" w:rsidRDefault="00434B1B">
      <w:pPr>
        <w:pStyle w:val="Textbody"/>
        <w:spacing w:before="240" w:after="240" w:line="324" w:lineRule="auto"/>
        <w:rPr>
          <w:rFonts w:hint="eastAsia"/>
          <w:color w:val="000000"/>
          <w:sz w:val="26"/>
          <w:szCs w:val="26"/>
        </w:rPr>
      </w:pPr>
    </w:p>
    <w:p w:rsidR="00434B1B" w:rsidRDefault="00434B1B">
      <w:pPr>
        <w:pStyle w:val="Textbody"/>
        <w:spacing w:before="240" w:after="240" w:line="324" w:lineRule="auto"/>
        <w:rPr>
          <w:rFonts w:hint="eastAsia"/>
          <w:color w:val="000000"/>
          <w:sz w:val="26"/>
          <w:szCs w:val="26"/>
        </w:rPr>
      </w:pPr>
    </w:p>
    <w:p w:rsidR="00434B1B" w:rsidRDefault="001F7D52">
      <w:pPr>
        <w:pStyle w:val="Textbody"/>
        <w:spacing w:before="240" w:after="240" w:line="324" w:lineRule="auto"/>
        <w:rPr>
          <w:rFonts w:hint="eastAsia"/>
        </w:rPr>
      </w:pPr>
      <w:r>
        <w:rPr>
          <w:rFonts w:ascii="Cambria, serif" w:hAnsi="Cambria, serif"/>
          <w:b/>
          <w:color w:val="000000"/>
          <w:sz w:val="26"/>
          <w:szCs w:val="26"/>
        </w:rPr>
        <w:t>3. Logging</w:t>
      </w:r>
    </w:p>
    <w:p w:rsidR="00434B1B" w:rsidRDefault="001F7D52">
      <w:pPr>
        <w:pStyle w:val="Textbody"/>
        <w:numPr>
          <w:ilvl w:val="0"/>
          <w:numId w:val="37"/>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image upload events</w:t>
      </w:r>
    </w:p>
    <w:p w:rsidR="00434B1B" w:rsidRDefault="001F7D52">
      <w:pPr>
        <w:pStyle w:val="Textbody"/>
        <w:numPr>
          <w:ilvl w:val="0"/>
          <w:numId w:val="3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OCR extracted text</w:t>
      </w:r>
    </w:p>
    <w:p w:rsidR="00434B1B" w:rsidRDefault="001F7D52">
      <w:pPr>
        <w:pStyle w:val="Textbody"/>
        <w:numPr>
          <w:ilvl w:val="0"/>
          <w:numId w:val="3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GenAI responses</w:t>
      </w:r>
    </w:p>
    <w:p w:rsidR="00434B1B" w:rsidRDefault="001F7D52">
      <w:pPr>
        <w:pStyle w:val="Textbody"/>
        <w:numPr>
          <w:ilvl w:val="0"/>
          <w:numId w:val="37"/>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Logs export operations</w:t>
      </w:r>
    </w:p>
    <w:p w:rsidR="00434B1B" w:rsidRDefault="001F7D52">
      <w:pPr>
        <w:pStyle w:val="Textbody"/>
        <w:numPr>
          <w:ilvl w:val="0"/>
          <w:numId w:val="37"/>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Debug logs for development mode</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 xml:space="preserve">4. </w:t>
      </w:r>
      <w:r>
        <w:rPr>
          <w:rFonts w:ascii="Cambria, serif" w:hAnsi="Cambria, serif"/>
          <w:b/>
          <w:color w:val="000000"/>
          <w:sz w:val="26"/>
          <w:szCs w:val="26"/>
        </w:rPr>
        <w:t>Response Formatting</w:t>
      </w:r>
    </w:p>
    <w:p w:rsidR="00434B1B" w:rsidRDefault="001F7D52">
      <w:pPr>
        <w:pStyle w:val="Textbody"/>
        <w:numPr>
          <w:ilvl w:val="0"/>
          <w:numId w:val="38"/>
        </w:numPr>
        <w:spacing w:before="240"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JSON response:</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3467157" cy="1457279"/>
            <wp:effectExtent l="0" t="0" r="0" b="0"/>
            <wp:docPr id="19"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3467157" cy="1457279"/>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3.2: Modular Architecture</w:t>
      </w:r>
    </w:p>
    <w:p w:rsidR="00434B1B" w:rsidRDefault="001F7D52">
      <w:pPr>
        <w:pStyle w:val="Textbody"/>
        <w:spacing w:before="240" w:after="240" w:line="324" w:lineRule="auto"/>
        <w:rPr>
          <w:rFonts w:hint="eastAsia"/>
        </w:rPr>
      </w:pPr>
      <w:r>
        <w:rPr>
          <w:rFonts w:ascii="Cambria, serif" w:hAnsi="Cambria, serif"/>
          <w:b/>
          <w:color w:val="000000"/>
          <w:sz w:val="26"/>
          <w:szCs w:val="26"/>
        </w:rPr>
        <w:t>Main Application Structure</w:t>
      </w:r>
      <w:r>
        <w:rPr>
          <w:rFonts w:ascii="Cambria, serif" w:hAnsi="Cambria, serif"/>
          <w:b/>
          <w:noProof/>
          <w:color w:val="000000"/>
          <w:sz w:val="26"/>
          <w:szCs w:val="26"/>
        </w:rPr>
        <w:drawing>
          <wp:inline distT="0" distB="0" distL="0" distR="0">
            <wp:extent cx="4791236" cy="3038395"/>
            <wp:effectExtent l="0" t="0" r="9364" b="0"/>
            <wp:docPr id="20" name="Image20 Copy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791236" cy="3038395"/>
                    </a:xfrm>
                    <a:prstGeom prst="rect">
                      <a:avLst/>
                    </a:prstGeom>
                    <a:noFill/>
                    <a:ln>
                      <a:noFill/>
                      <a:prstDash/>
                    </a:ln>
                  </pic:spPr>
                </pic:pic>
              </a:graphicData>
            </a:graphic>
          </wp:inline>
        </w:drawing>
      </w:r>
    </w:p>
    <w:p w:rsidR="00434B1B" w:rsidRDefault="00434B1B">
      <w:pPr>
        <w:pStyle w:val="Textbody"/>
        <w:rPr>
          <w:rFonts w:hint="eastAsia"/>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Separation of Concerns</w:t>
      </w:r>
    </w:p>
    <w:p w:rsidR="00434B1B" w:rsidRDefault="001F7D52">
      <w:pPr>
        <w:pStyle w:val="Textbody"/>
        <w:numPr>
          <w:ilvl w:val="0"/>
          <w:numId w:val="39"/>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ocr_service.py → Handles image preprocessing &amp; Tesseract</w:t>
      </w:r>
    </w:p>
    <w:p w:rsidR="00434B1B" w:rsidRDefault="001F7D52">
      <w:pPr>
        <w:pStyle w:val="Textbody"/>
        <w:numPr>
          <w:ilvl w:val="0"/>
          <w:numId w:val="3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ai_service.py → Handles contextual correction &amp; to-do </w:t>
      </w:r>
      <w:r>
        <w:rPr>
          <w:rFonts w:ascii="Cambria, serif" w:hAnsi="Cambria, serif"/>
          <w:color w:val="000000"/>
          <w:sz w:val="26"/>
          <w:szCs w:val="26"/>
        </w:rPr>
        <w:t>extraction</w:t>
      </w:r>
    </w:p>
    <w:p w:rsidR="00434B1B" w:rsidRDefault="001F7D52">
      <w:pPr>
        <w:pStyle w:val="Textbody"/>
        <w:numPr>
          <w:ilvl w:val="0"/>
          <w:numId w:val="39"/>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export_service.py → Handles file generation</w:t>
      </w:r>
    </w:p>
    <w:p w:rsidR="00434B1B" w:rsidRDefault="001F7D52">
      <w:pPr>
        <w:pStyle w:val="Textbody"/>
        <w:numPr>
          <w:ilvl w:val="0"/>
          <w:numId w:val="39"/>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app.py → Controls routes &amp; server startup</w:t>
      </w:r>
    </w:p>
    <w:p w:rsidR="00434B1B" w:rsidRDefault="001F7D52">
      <w:pPr>
        <w:pStyle w:val="Heading2"/>
        <w:spacing w:before="360" w:line="324" w:lineRule="auto"/>
        <w:rPr>
          <w:rFonts w:ascii="Cambria, serif" w:hAnsi="Cambria, serif" w:hint="eastAsia"/>
          <w:color w:val="000000"/>
          <w:sz w:val="26"/>
          <w:szCs w:val="26"/>
        </w:rPr>
      </w:pPr>
      <w:r>
        <w:rPr>
          <w:rFonts w:ascii="Cambria, serif" w:hAnsi="Cambria, serif"/>
          <w:color w:val="000000"/>
          <w:sz w:val="26"/>
          <w:szCs w:val="26"/>
        </w:rPr>
        <w:t>Flask Server Initialization (app.py)</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3610078" cy="2171882"/>
            <wp:effectExtent l="0" t="0" r="9422" b="0"/>
            <wp:docPr id="21"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3610078" cy="2171882"/>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3.3: Export Implementation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Complete implementation of:</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1. PDF Generation</w:t>
      </w:r>
    </w:p>
    <w:p w:rsidR="00434B1B" w:rsidRDefault="001F7D52">
      <w:pPr>
        <w:pStyle w:val="Textbody"/>
        <w:numPr>
          <w:ilvl w:val="0"/>
          <w:numId w:val="40"/>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formatted digital notes</w:t>
      </w:r>
    </w:p>
    <w:p w:rsidR="00434B1B" w:rsidRDefault="001F7D52">
      <w:pPr>
        <w:pStyle w:val="Textbody"/>
        <w:numPr>
          <w:ilvl w:val="0"/>
          <w:numId w:val="4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Structured to-do list section</w:t>
      </w:r>
    </w:p>
    <w:p w:rsidR="00434B1B" w:rsidRDefault="001F7D52">
      <w:pPr>
        <w:pStyle w:val="Textbody"/>
        <w:numPr>
          <w:ilvl w:val="0"/>
          <w:numId w:val="40"/>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Professional layout</w:t>
      </w:r>
    </w:p>
    <w:p w:rsidR="00434B1B" w:rsidRDefault="001F7D52">
      <w:pPr>
        <w:pStyle w:val="Textbody"/>
        <w:numPr>
          <w:ilvl w:val="0"/>
          <w:numId w:val="40"/>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Downloadable file</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2. Word Document Export (.docx)</w:t>
      </w:r>
    </w:p>
    <w:p w:rsidR="00434B1B" w:rsidRDefault="001F7D52">
      <w:pPr>
        <w:pStyle w:val="Textbody"/>
        <w:numPr>
          <w:ilvl w:val="0"/>
          <w:numId w:val="41"/>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Heading styles</w:t>
      </w:r>
    </w:p>
    <w:p w:rsidR="00434B1B" w:rsidRDefault="001F7D52">
      <w:pPr>
        <w:pStyle w:val="Textbody"/>
        <w:numPr>
          <w:ilvl w:val="0"/>
          <w:numId w:val="4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Bullet points for tasks</w:t>
      </w:r>
    </w:p>
    <w:p w:rsidR="00434B1B" w:rsidRDefault="001F7D52">
      <w:pPr>
        <w:pStyle w:val="Textbody"/>
        <w:numPr>
          <w:ilvl w:val="0"/>
          <w:numId w:val="41"/>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Editable format</w:t>
      </w:r>
    </w:p>
    <w:p w:rsidR="00434B1B" w:rsidRDefault="00434B1B">
      <w:pPr>
        <w:pStyle w:val="Textbody"/>
        <w:spacing w:before="240" w:after="240" w:line="324" w:lineRule="auto"/>
        <w:rPr>
          <w:rFonts w:hint="eastAsia"/>
          <w:color w:val="000000"/>
          <w:sz w:val="26"/>
          <w:szCs w:val="26"/>
        </w:rPr>
      </w:pPr>
    </w:p>
    <w:p w:rsidR="00434B1B" w:rsidRDefault="001F7D52">
      <w:pPr>
        <w:pStyle w:val="Textbody"/>
        <w:spacing w:before="240" w:after="240" w:line="324" w:lineRule="auto"/>
        <w:rPr>
          <w:rFonts w:hint="eastAsia"/>
        </w:rPr>
      </w:pPr>
      <w:r>
        <w:rPr>
          <w:rFonts w:ascii="Cambria, serif" w:hAnsi="Cambria, serif"/>
          <w:b/>
          <w:color w:val="000000"/>
          <w:sz w:val="26"/>
          <w:szCs w:val="26"/>
        </w:rPr>
        <w:t>3. CSV Export (Task List)</w:t>
      </w:r>
    </w:p>
    <w:p w:rsidR="00434B1B" w:rsidRDefault="001F7D52">
      <w:pPr>
        <w:pStyle w:val="Textbody"/>
        <w:numPr>
          <w:ilvl w:val="0"/>
          <w:numId w:val="4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Task column</w:t>
      </w:r>
    </w:p>
    <w:p w:rsidR="00434B1B" w:rsidRDefault="001F7D52">
      <w:pPr>
        <w:pStyle w:val="Textbody"/>
        <w:numPr>
          <w:ilvl w:val="0"/>
          <w:numId w:val="4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Status column (Pending/Done)</w:t>
      </w:r>
    </w:p>
    <w:p w:rsidR="00434B1B" w:rsidRDefault="001F7D52">
      <w:pPr>
        <w:pStyle w:val="Textbody"/>
        <w:numPr>
          <w:ilvl w:val="0"/>
          <w:numId w:val="42"/>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Compatible with Excel</w:t>
      </w: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 xml:space="preserve">4. </w:t>
      </w:r>
      <w:r>
        <w:rPr>
          <w:rFonts w:ascii="Cambria, serif" w:hAnsi="Cambria, serif"/>
          <w:b/>
          <w:color w:val="000000"/>
          <w:sz w:val="26"/>
          <w:szCs w:val="26"/>
        </w:rPr>
        <w:t>File Cleanup &amp; Management</w:t>
      </w:r>
    </w:p>
    <w:p w:rsidR="00434B1B" w:rsidRDefault="001F7D52">
      <w:pPr>
        <w:pStyle w:val="Textbody"/>
        <w:numPr>
          <w:ilvl w:val="0"/>
          <w:numId w:val="43"/>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Temporary file storage</w:t>
      </w:r>
    </w:p>
    <w:p w:rsidR="00434B1B" w:rsidRDefault="001F7D52">
      <w:pPr>
        <w:pStyle w:val="Textbody"/>
        <w:numPr>
          <w:ilvl w:val="0"/>
          <w:numId w:val="43"/>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Auto-delete after download</w:t>
      </w:r>
    </w:p>
    <w:p w:rsidR="00434B1B" w:rsidRDefault="001F7D52">
      <w:pPr>
        <w:pStyle w:val="Textbody"/>
        <w:numPr>
          <w:ilvl w:val="0"/>
          <w:numId w:val="43"/>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Secure file handling</w:t>
      </w:r>
    </w:p>
    <w:p w:rsidR="00434B1B" w:rsidRDefault="001F7D52">
      <w:pPr>
        <w:pStyle w:val="Heading2"/>
        <w:spacing w:before="360" w:after="80" w:line="324" w:lineRule="auto"/>
        <w:rPr>
          <w:rFonts w:ascii="Cambria, serif" w:hAnsi="Cambria, serif" w:hint="eastAsia"/>
          <w:color w:val="000000"/>
          <w:sz w:val="26"/>
          <w:szCs w:val="26"/>
        </w:rPr>
      </w:pPr>
      <w:r>
        <w:rPr>
          <w:rFonts w:ascii="Cambria, serif" w:hAnsi="Cambria, serif"/>
          <w:color w:val="000000"/>
          <w:sz w:val="26"/>
          <w:szCs w:val="26"/>
        </w:rPr>
        <w:t>MILESTONE 4: UI Development</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This milestone focuses on building a modern, responsive, and interactive frontend interface using Streamlit for the Scribble to Dig</w:t>
      </w:r>
      <w:r>
        <w:rPr>
          <w:rFonts w:ascii="Cambria, serif" w:hAnsi="Cambria, serif"/>
          <w:color w:val="000000"/>
          <w:sz w:val="26"/>
          <w:szCs w:val="26"/>
        </w:rPr>
        <w:t>ital application.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The UI allows users to:</w:t>
      </w:r>
    </w:p>
    <w:p w:rsidR="00434B1B" w:rsidRDefault="001F7D52">
      <w:pPr>
        <w:pStyle w:val="Textbody"/>
        <w:numPr>
          <w:ilvl w:val="0"/>
          <w:numId w:val="44"/>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Upload handwritten notes</w:t>
      </w:r>
    </w:p>
    <w:p w:rsidR="00434B1B" w:rsidRDefault="001F7D52">
      <w:pPr>
        <w:pStyle w:val="Textbody"/>
        <w:numPr>
          <w:ilvl w:val="0"/>
          <w:numId w:val="4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Process them using OCR + Generative AI</w:t>
      </w:r>
    </w:p>
    <w:p w:rsidR="00434B1B" w:rsidRDefault="001F7D52">
      <w:pPr>
        <w:pStyle w:val="Textbody"/>
        <w:numPr>
          <w:ilvl w:val="0"/>
          <w:numId w:val="44"/>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View structured digital output</w:t>
      </w:r>
    </w:p>
    <w:p w:rsidR="00434B1B" w:rsidRDefault="001F7D52">
      <w:pPr>
        <w:pStyle w:val="Textbody"/>
        <w:numPr>
          <w:ilvl w:val="0"/>
          <w:numId w:val="44"/>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 formatted results</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4.1: Landing Page Development</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 xml:space="preserve">Home Page: Transform Your Notes into Digital </w:t>
      </w:r>
      <w:r>
        <w:rPr>
          <w:rFonts w:ascii="Cambria, serif" w:hAnsi="Cambria, serif"/>
          <w:color w:val="000000"/>
          <w:sz w:val="26"/>
          <w:szCs w:val="26"/>
        </w:rPr>
        <w:t>Intelligence</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6755541" cy="2283137"/>
            <wp:effectExtent l="0" t="0" r="7209" b="2863"/>
            <wp:docPr id="2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755541" cy="2283137"/>
                    </a:xfrm>
                    <a:prstGeom prst="rect">
                      <a:avLst/>
                    </a:prstGeom>
                    <a:noFill/>
                    <a:ln>
                      <a:noFill/>
                      <a:prstDash/>
                    </a:ln>
                  </pic:spPr>
                </pic:pic>
              </a:graphicData>
            </a:graphic>
          </wp:inline>
        </w:drawing>
      </w:r>
    </w:p>
    <w:p w:rsidR="00434B1B" w:rsidRDefault="001F7D52">
      <w:pPr>
        <w:pStyle w:val="Textbody"/>
        <w:spacing w:before="240" w:after="240" w:line="324" w:lineRule="auto"/>
        <w:rPr>
          <w:rFonts w:hint="eastAsia"/>
        </w:rPr>
      </w:pPr>
      <w:r>
        <w:rPr>
          <w:color w:val="000000"/>
          <w:sz w:val="26"/>
          <w:szCs w:val="26"/>
        </w:rPr>
        <w:t>🔹</w:t>
      </w:r>
      <w:r>
        <w:rPr>
          <w:color w:val="000000"/>
          <w:sz w:val="26"/>
          <w:szCs w:val="26"/>
        </w:rPr>
        <w:t xml:space="preserve"> </w:t>
      </w:r>
      <w:r>
        <w:rPr>
          <w:rFonts w:ascii="Cambria, serif" w:hAnsi="Cambria, serif"/>
          <w:color w:val="000000"/>
          <w:sz w:val="26"/>
          <w:szCs w:val="26"/>
        </w:rPr>
        <w:t>Hero Section</w:t>
      </w:r>
    </w:p>
    <w:p w:rsidR="00434B1B" w:rsidRDefault="001F7D52">
      <w:pPr>
        <w:pStyle w:val="Textbody"/>
        <w:spacing w:before="240" w:after="240" w:line="324" w:lineRule="auto"/>
        <w:rPr>
          <w:rFonts w:hint="eastAsia"/>
        </w:rPr>
      </w:pPr>
      <w:r>
        <w:rPr>
          <w:rFonts w:ascii="Cambria, serif" w:hAnsi="Cambria, serif"/>
          <w:color w:val="000000"/>
          <w:sz w:val="26"/>
          <w:szCs w:val="26"/>
        </w:rPr>
        <w:t>Title:</w:t>
      </w:r>
      <w:r>
        <w:rPr>
          <w:rFonts w:ascii="Cambria, serif" w:hAnsi="Cambria, serif"/>
          <w:color w:val="000000"/>
          <w:sz w:val="26"/>
          <w:szCs w:val="26"/>
        </w:rPr>
        <w:br/>
      </w:r>
      <w:r>
        <w:rPr>
          <w:color w:val="000000"/>
          <w:sz w:val="26"/>
          <w:szCs w:val="26"/>
        </w:rPr>
        <w:t>✍</w:t>
      </w:r>
      <w:r>
        <w:rPr>
          <w:color w:val="000000"/>
          <w:sz w:val="26"/>
          <w:szCs w:val="26"/>
        </w:rPr>
        <w:t>️</w:t>
      </w:r>
      <w:r>
        <w:rPr>
          <w:color w:val="000000"/>
          <w:sz w:val="26"/>
          <w:szCs w:val="26"/>
        </w:rPr>
        <w:t xml:space="preserve"> </w:t>
      </w:r>
      <w:r>
        <w:rPr>
          <w:rFonts w:ascii="Cambria, serif" w:hAnsi="Cambria, serif"/>
          <w:color w:val="000000"/>
          <w:sz w:val="26"/>
          <w:szCs w:val="26"/>
        </w:rPr>
        <w:t>Transform Your Handwritten Notes into Smart Digital Content</w:t>
      </w:r>
    </w:p>
    <w:p w:rsidR="00434B1B" w:rsidRDefault="001F7D52">
      <w:pPr>
        <w:pStyle w:val="Textbody"/>
        <w:spacing w:before="240" w:after="240" w:line="324" w:lineRule="auto"/>
        <w:rPr>
          <w:rFonts w:hint="eastAsia"/>
        </w:rPr>
      </w:pPr>
      <w:r>
        <w:rPr>
          <w:rFonts w:ascii="Cambria, serif" w:hAnsi="Cambria, serif"/>
          <w:color w:val="000000"/>
          <w:sz w:val="26"/>
          <w:szCs w:val="26"/>
        </w:rPr>
        <w:t>Subtitle:</w:t>
      </w:r>
      <w:r>
        <w:rPr>
          <w:rFonts w:ascii="Cambria, serif" w:hAnsi="Cambria, serif"/>
          <w:color w:val="000000"/>
          <w:sz w:val="26"/>
          <w:szCs w:val="26"/>
        </w:rPr>
        <w:br/>
      </w:r>
      <w:r>
        <w:rPr>
          <w:rFonts w:ascii="Cambria, serif" w:hAnsi="Cambria, serif"/>
          <w:color w:val="000000"/>
          <w:sz w:val="26"/>
          <w:szCs w:val="26"/>
        </w:rPr>
        <w:t>Convert messy notes into clean text and structured to-do lists using OCR and AI.</w:t>
      </w:r>
    </w:p>
    <w:p w:rsidR="00434B1B" w:rsidRDefault="001F7D52">
      <w:pPr>
        <w:pStyle w:val="Textbody"/>
        <w:spacing w:before="240" w:after="240" w:line="324" w:lineRule="auto"/>
        <w:rPr>
          <w:rFonts w:hint="eastAsia"/>
        </w:rPr>
      </w:pPr>
      <w:r>
        <w:rPr>
          <w:color w:val="000000"/>
          <w:sz w:val="26"/>
          <w:szCs w:val="26"/>
        </w:rPr>
        <w:t>🔹</w:t>
      </w:r>
      <w:r>
        <w:rPr>
          <w:color w:val="000000"/>
          <w:sz w:val="26"/>
          <w:szCs w:val="26"/>
        </w:rPr>
        <w:t xml:space="preserve"> </w:t>
      </w:r>
      <w:r>
        <w:rPr>
          <w:rFonts w:ascii="Cambria, serif" w:hAnsi="Cambria, serif"/>
          <w:color w:val="000000"/>
          <w:sz w:val="26"/>
          <w:szCs w:val="26"/>
        </w:rPr>
        <w:t>Feature Cards Section</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Using Streamlit columns layout:</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5334115" cy="552599"/>
            <wp:effectExtent l="0" t="0" r="0" b="0"/>
            <wp:docPr id="23"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334115" cy="552599"/>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 xml:space="preserve">1. </w:t>
      </w:r>
      <w:r>
        <w:rPr>
          <w:rFonts w:ascii="Cambria, serif" w:hAnsi="Cambria, serif"/>
          <w:b/>
          <w:color w:val="000000"/>
          <w:sz w:val="26"/>
          <w:szCs w:val="26"/>
        </w:rPr>
        <w:t>Upload Notes</w:t>
      </w:r>
    </w:p>
    <w:p w:rsidR="00434B1B" w:rsidRDefault="001F7D52">
      <w:pPr>
        <w:pStyle w:val="Textbody"/>
        <w:numPr>
          <w:ilvl w:val="0"/>
          <w:numId w:val="45"/>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Accept handwritten image</w:t>
      </w:r>
    </w:p>
    <w:p w:rsidR="00434B1B" w:rsidRDefault="001F7D52">
      <w:pPr>
        <w:pStyle w:val="Textbody"/>
        <w:numPr>
          <w:ilvl w:val="0"/>
          <w:numId w:val="45"/>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Supports JPG, PNG, JPEG</w:t>
      </w:r>
    </w:p>
    <w:p w:rsidR="00434B1B" w:rsidRDefault="001F7D52">
      <w:pPr>
        <w:pStyle w:val="Textbody"/>
        <w:numPr>
          <w:ilvl w:val="0"/>
          <w:numId w:val="45"/>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Instant preview</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6610353" cy="3275325"/>
            <wp:effectExtent l="0" t="0" r="0" b="1275"/>
            <wp:docPr id="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610353" cy="3275325"/>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2.  Smart Correction</w:t>
      </w:r>
    </w:p>
    <w:p w:rsidR="00434B1B" w:rsidRDefault="001F7D52">
      <w:pPr>
        <w:pStyle w:val="Textbody"/>
        <w:numPr>
          <w:ilvl w:val="0"/>
          <w:numId w:val="46"/>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Fixes spelling mistakes</w:t>
      </w:r>
    </w:p>
    <w:p w:rsidR="00434B1B" w:rsidRDefault="001F7D52">
      <w:pPr>
        <w:pStyle w:val="Textbody"/>
        <w:numPr>
          <w:ilvl w:val="0"/>
          <w:numId w:val="46"/>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Uses contextual AI logic</w:t>
      </w:r>
    </w:p>
    <w:p w:rsidR="00434B1B" w:rsidRDefault="001F7D52">
      <w:pPr>
        <w:pStyle w:val="Textbody"/>
        <w:numPr>
          <w:ilvl w:val="0"/>
          <w:numId w:val="46"/>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Improves readability</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3. To-Do Extraction</w:t>
      </w:r>
    </w:p>
    <w:p w:rsidR="00434B1B" w:rsidRDefault="001F7D52">
      <w:pPr>
        <w:pStyle w:val="Textbody"/>
        <w:numPr>
          <w:ilvl w:val="0"/>
          <w:numId w:val="47"/>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Identifies action items</w:t>
      </w:r>
    </w:p>
    <w:p w:rsidR="00434B1B" w:rsidRDefault="001F7D52">
      <w:pPr>
        <w:pStyle w:val="Textbody"/>
        <w:numPr>
          <w:ilvl w:val="0"/>
          <w:numId w:val="47"/>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Converts tasks into list format</w:t>
      </w:r>
    </w:p>
    <w:p w:rsidR="00434B1B" w:rsidRDefault="001F7D52">
      <w:pPr>
        <w:pStyle w:val="Textbody"/>
        <w:numPr>
          <w:ilvl w:val="0"/>
          <w:numId w:val="47"/>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Separates notes from tasks</w:t>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4.2: Processing Page (Main Generator Page)</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Handwritten Notes Processing Page</w:t>
      </w:r>
    </w:p>
    <w:p w:rsidR="00434B1B" w:rsidRDefault="00434B1B">
      <w:pPr>
        <w:pStyle w:val="Textbody"/>
        <w:spacing w:before="240" w:after="240" w:line="324" w:lineRule="auto"/>
        <w:rPr>
          <w:rFonts w:hint="eastAsia"/>
          <w:color w:val="000000"/>
          <w:sz w:val="26"/>
          <w:szCs w:val="26"/>
        </w:rPr>
      </w:pPr>
    </w:p>
    <w:p w:rsidR="00434B1B" w:rsidRDefault="001F7D52">
      <w:pPr>
        <w:pStyle w:val="Textbody"/>
        <w:spacing w:before="240" w:after="240" w:line="324" w:lineRule="auto"/>
        <w:rPr>
          <w:rFonts w:hint="eastAsia"/>
        </w:rPr>
      </w:pPr>
      <w:r>
        <w:rPr>
          <w:color w:val="000000"/>
          <w:sz w:val="26"/>
          <w:szCs w:val="26"/>
        </w:rPr>
        <w:t> </w:t>
      </w:r>
      <w:r>
        <w:rPr>
          <w:rFonts w:ascii="Cambria, serif" w:hAnsi="Cambria, serif"/>
          <w:b/>
          <w:color w:val="000000"/>
          <w:sz w:val="26"/>
          <w:szCs w:val="26"/>
        </w:rPr>
        <w:t>Input Fields:</w:t>
      </w:r>
    </w:p>
    <w:p w:rsidR="00434B1B" w:rsidRDefault="001F7D52">
      <w:pPr>
        <w:pStyle w:val="Textbody"/>
        <w:numPr>
          <w:ilvl w:val="0"/>
          <w:numId w:val="48"/>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Image Upload Section</w:t>
      </w:r>
    </w:p>
    <w:p w:rsidR="00434B1B" w:rsidRDefault="001F7D52">
      <w:pPr>
        <w:pStyle w:val="Textbody"/>
        <w:numPr>
          <w:ilvl w:val="0"/>
          <w:numId w:val="48"/>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Convert Button</w:t>
      </w:r>
    </w:p>
    <w:p w:rsidR="00434B1B" w:rsidRDefault="001F7D52">
      <w:pPr>
        <w:pStyle w:val="Textbody"/>
        <w:numPr>
          <w:ilvl w:val="0"/>
          <w:numId w:val="48"/>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Reset Button</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UI Layout (Streamlit Flow)</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3819604" cy="3057479"/>
            <wp:effectExtent l="0" t="0" r="9446" b="0"/>
            <wp:docPr id="25"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3819604" cy="3057479"/>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434B1B">
      <w:pPr>
        <w:pStyle w:val="Textbody"/>
        <w:spacing w:before="240" w:after="240" w:line="324" w:lineRule="auto"/>
        <w:rPr>
          <w:rFonts w:ascii="Cambria, serif" w:hAnsi="Cambria, serif" w:hint="eastAsia"/>
          <w:b/>
          <w:color w:val="000000"/>
          <w:sz w:val="26"/>
          <w:szCs w:val="26"/>
        </w:rPr>
      </w:pP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 xml:space="preserve">Activity 4.3: UI Components </w:t>
      </w:r>
      <w:r>
        <w:rPr>
          <w:rFonts w:ascii="Cambria, serif" w:hAnsi="Cambria, serif"/>
          <w:b/>
          <w:color w:val="000000"/>
          <w:sz w:val="26"/>
          <w:szCs w:val="26"/>
        </w:rPr>
        <w:t>Implementation (Streamlit Code Structure)</w:t>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Sidebar Navigation (Multi-page Design)</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4657679" cy="828720"/>
            <wp:effectExtent l="0" t="0" r="0" b="9480"/>
            <wp:docPr id="26"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4657679" cy="828720"/>
                    </a:xfrm>
                    <a:prstGeom prst="rect">
                      <a:avLst/>
                    </a:prstGeom>
                    <a:noFill/>
                    <a:ln>
                      <a:noFill/>
                      <a:prstDash/>
                    </a:ln>
                  </pic:spPr>
                </pic:pic>
              </a:graphicData>
            </a:graphic>
          </wp:inline>
        </w:drawing>
      </w:r>
    </w:p>
    <w:p w:rsidR="00434B1B" w:rsidRDefault="001F7D52">
      <w:pPr>
        <w:pStyle w:val="Textbody"/>
        <w:rPr>
          <w:rFonts w:hint="eastAsia"/>
        </w:rPr>
      </w:pPr>
      <w:r>
        <w:rPr>
          <w:sz w:val="26"/>
          <w:szCs w:val="26"/>
        </w:rPr>
        <w:br/>
      </w:r>
      <w:r>
        <w:rPr>
          <w:rFonts w:ascii="Cambria, serif" w:hAnsi="Cambria, serif"/>
          <w:color w:val="000000"/>
          <w:sz w:val="26"/>
          <w:szCs w:val="26"/>
        </w:rPr>
        <w:t>Home Page Layout</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4486320" cy="2162162"/>
            <wp:effectExtent l="0" t="0" r="9480" b="0"/>
            <wp:docPr id="27"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4486320" cy="2162162"/>
                    </a:xfrm>
                    <a:prstGeom prst="rect">
                      <a:avLst/>
                    </a:prstGeom>
                    <a:noFill/>
                    <a:ln>
                      <a:noFill/>
                      <a:prstDash/>
                    </a:ln>
                  </pic:spPr>
                </pic:pic>
              </a:graphicData>
            </a:graphic>
          </wp:inline>
        </w:drawing>
      </w:r>
    </w:p>
    <w:p w:rsidR="00434B1B" w:rsidRDefault="00434B1B">
      <w:pPr>
        <w:pStyle w:val="Textbody"/>
        <w:spacing w:before="240" w:after="240" w:line="324" w:lineRule="auto"/>
        <w:rPr>
          <w:rFonts w:ascii="Cambria, serif" w:hAnsi="Cambria, serif" w:hint="eastAsia"/>
          <w:color w:val="000000"/>
          <w:sz w:val="26"/>
          <w:szCs w:val="26"/>
        </w:rPr>
      </w:pP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Processing Page Layout</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3819604" cy="2867037"/>
            <wp:effectExtent l="0" t="0" r="9446" b="9513"/>
            <wp:docPr id="28"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3819604" cy="2867037"/>
                    </a:xfrm>
                    <a:prstGeom prst="rect">
                      <a:avLst/>
                    </a:prstGeom>
                    <a:noFill/>
                    <a:ln>
                      <a:noFill/>
                      <a:prstDash/>
                    </a:ln>
                  </pic:spPr>
                </pic:pic>
              </a:graphicData>
            </a:graphic>
          </wp:inline>
        </w:drawing>
      </w:r>
    </w:p>
    <w:p w:rsidR="00434B1B" w:rsidRDefault="001F7D52">
      <w:pPr>
        <w:pStyle w:val="Textbody"/>
        <w:rPr>
          <w:rFonts w:hint="eastAsia"/>
          <w:sz w:val="26"/>
          <w:szCs w:val="26"/>
        </w:rPr>
      </w:pPr>
      <w:r>
        <w:rPr>
          <w:sz w:val="26"/>
          <w:szCs w:val="26"/>
        </w:rPr>
        <w:br/>
      </w:r>
    </w:p>
    <w:p w:rsidR="00434B1B" w:rsidRDefault="001F7D52">
      <w:pPr>
        <w:pStyle w:val="Textbody"/>
        <w:rPr>
          <w:rFonts w:hint="eastAsia"/>
        </w:rPr>
      </w:pPr>
      <w:r>
        <w:rPr>
          <w:rFonts w:ascii="Cambria, serif" w:hAnsi="Cambria, serif"/>
          <w:b/>
          <w:color w:val="000000"/>
          <w:sz w:val="26"/>
          <w:szCs w:val="26"/>
        </w:rPr>
        <w:t>Activity 4.4: Export Interface</w:t>
      </w:r>
    </w:p>
    <w:p w:rsidR="00434B1B" w:rsidRDefault="001F7D52">
      <w:pPr>
        <w:pStyle w:val="Textbody"/>
        <w:spacing w:before="240" w:after="240" w:line="324" w:lineRule="auto"/>
        <w:rPr>
          <w:rFonts w:hint="eastAsia"/>
        </w:rPr>
      </w:pPr>
      <w:r>
        <w:rPr>
          <w:noProof/>
          <w:sz w:val="26"/>
          <w:szCs w:val="26"/>
        </w:rPr>
        <w:drawing>
          <wp:inline distT="0" distB="0" distL="0" distR="0">
            <wp:extent cx="5943600" cy="1940557"/>
            <wp:effectExtent l="0" t="0" r="0" b="2543"/>
            <wp:docPr id="2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940557"/>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color w:val="000000"/>
          <w:sz w:val="26"/>
          <w:szCs w:val="26"/>
        </w:rPr>
      </w:pPr>
      <w:r>
        <w:rPr>
          <w:rFonts w:ascii="Cambria, serif" w:hAnsi="Cambria, serif"/>
          <w:color w:val="000000"/>
          <w:sz w:val="26"/>
          <w:szCs w:val="26"/>
        </w:rPr>
        <w:t>Export Options:</w:t>
      </w:r>
    </w:p>
    <w:p w:rsidR="00434B1B" w:rsidRDefault="001F7D52">
      <w:pPr>
        <w:pStyle w:val="Textbody"/>
        <w:numPr>
          <w:ilvl w:val="0"/>
          <w:numId w:val="49"/>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Download Clean Text (.txt)</w:t>
      </w:r>
    </w:p>
    <w:p w:rsidR="00434B1B" w:rsidRDefault="001F7D52">
      <w:pPr>
        <w:pStyle w:val="Textbody"/>
        <w:numPr>
          <w:ilvl w:val="0"/>
          <w:numId w:val="49"/>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Download Task List (.csv)</w:t>
      </w:r>
    </w:p>
    <w:p w:rsidR="00434B1B" w:rsidRDefault="001F7D52">
      <w:pPr>
        <w:pStyle w:val="Textbody"/>
        <w:numPr>
          <w:ilvl w:val="0"/>
          <w:numId w:val="49"/>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 xml:space="preserve">Future </w:t>
      </w:r>
      <w:r>
        <w:rPr>
          <w:rFonts w:ascii="Cambria, serif" w:hAnsi="Cambria, serif"/>
          <w:color w:val="000000"/>
          <w:sz w:val="26"/>
          <w:szCs w:val="26"/>
        </w:rPr>
        <w:t>enhancement: PDF export</w:t>
      </w:r>
    </w:p>
    <w:p w:rsidR="00434B1B" w:rsidRDefault="001F7D52">
      <w:pPr>
        <w:pStyle w:val="Textbody"/>
        <w:spacing w:before="240" w:after="240" w:line="324" w:lineRule="auto"/>
        <w:rPr>
          <w:rFonts w:hint="eastAsia"/>
        </w:rPr>
      </w:pPr>
      <w:r>
        <w:rPr>
          <w:noProof/>
          <w:color w:val="000000"/>
          <w:sz w:val="26"/>
          <w:szCs w:val="26"/>
        </w:rPr>
        <w:drawing>
          <wp:inline distT="0" distB="0" distL="0" distR="0">
            <wp:extent cx="3714841" cy="504721"/>
            <wp:effectExtent l="0" t="0" r="0" b="0"/>
            <wp:docPr id="30" name="Image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3714841" cy="504721"/>
                    </a:xfrm>
                    <a:prstGeom prst="rect">
                      <a:avLst/>
                    </a:prstGeom>
                    <a:noFill/>
                    <a:ln>
                      <a:noFill/>
                      <a:prstDash/>
                    </a:ln>
                  </pic:spPr>
                </pic:pic>
              </a:graphicData>
            </a:graphic>
          </wp:inline>
        </w:drawing>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Activity 4.5: UI Design Principles Applied</w:t>
      </w:r>
    </w:p>
    <w:p w:rsidR="00434B1B" w:rsidRDefault="001F7D52">
      <w:pPr>
        <w:pStyle w:val="Textbody"/>
        <w:numPr>
          <w:ilvl w:val="0"/>
          <w:numId w:val="50"/>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Clean card-style sections</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spacing</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Clear section separation</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User feedback (spinner, success message)</w:t>
      </w:r>
    </w:p>
    <w:p w:rsidR="00434B1B" w:rsidRDefault="001F7D52">
      <w:pPr>
        <w:pStyle w:val="Textbody"/>
        <w:numPr>
          <w:ilvl w:val="0"/>
          <w:numId w:val="5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Mobile responsive (Streamlit auto-adjusts)</w:t>
      </w:r>
    </w:p>
    <w:p w:rsidR="00434B1B" w:rsidRDefault="001F7D52">
      <w:pPr>
        <w:pStyle w:val="Textbody"/>
        <w:numPr>
          <w:ilvl w:val="0"/>
          <w:numId w:val="50"/>
        </w:numPr>
        <w:spacing w:after="240" w:line="324" w:lineRule="auto"/>
        <w:ind w:left="360" w:firstLine="0"/>
        <w:rPr>
          <w:rFonts w:ascii="Cambria, serif" w:hAnsi="Cambria, serif" w:hint="eastAsia"/>
          <w:color w:val="000000"/>
          <w:sz w:val="26"/>
          <w:szCs w:val="26"/>
        </w:rPr>
      </w:pPr>
      <w:r>
        <w:rPr>
          <w:rFonts w:ascii="Cambria, serif" w:hAnsi="Cambria, serif"/>
          <w:color w:val="000000"/>
          <w:sz w:val="26"/>
          <w:szCs w:val="26"/>
        </w:rPr>
        <w:t>Logical workflow design</w:t>
      </w:r>
    </w:p>
    <w:p w:rsidR="00434B1B" w:rsidRDefault="001F7D52">
      <w:pPr>
        <w:pStyle w:val="Textbody"/>
        <w:spacing w:before="240" w:after="240" w:line="324" w:lineRule="auto"/>
        <w:rPr>
          <w:rFonts w:ascii="Cambria, serif" w:hAnsi="Cambria, serif" w:hint="eastAsia"/>
          <w:b/>
          <w:color w:val="000000"/>
          <w:sz w:val="26"/>
          <w:szCs w:val="26"/>
        </w:rPr>
      </w:pPr>
      <w:r>
        <w:rPr>
          <w:rFonts w:ascii="Cambria, serif" w:hAnsi="Cambria, serif"/>
          <w:b/>
          <w:color w:val="000000"/>
          <w:sz w:val="26"/>
          <w:szCs w:val="26"/>
        </w:rPr>
        <w:t>Complete User Interaction Flow</w:t>
      </w:r>
    </w:p>
    <w:p w:rsidR="00434B1B" w:rsidRDefault="001F7D52">
      <w:pPr>
        <w:pStyle w:val="Textbody"/>
        <w:numPr>
          <w:ilvl w:val="0"/>
          <w:numId w:val="51"/>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User opens application.</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Views landing page with features.</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Navigates to processing page.</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Uploads handwritten image.</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Clicks convert.</w:t>
      </w:r>
    </w:p>
    <w:p w:rsidR="00434B1B" w:rsidRDefault="001F7D52">
      <w:pPr>
        <w:pStyle w:val="Textbody"/>
        <w:numPr>
          <w:ilvl w:val="0"/>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Views:</w:t>
      </w:r>
    </w:p>
    <w:p w:rsidR="00434B1B" w:rsidRDefault="001F7D52">
      <w:pPr>
        <w:pStyle w:val="Textbody"/>
        <w:numPr>
          <w:ilvl w:val="1"/>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Clean text</w:t>
      </w:r>
    </w:p>
    <w:p w:rsidR="00434B1B" w:rsidRDefault="001F7D52">
      <w:pPr>
        <w:pStyle w:val="Textbody"/>
        <w:numPr>
          <w:ilvl w:val="1"/>
          <w:numId w:val="51"/>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Extracted tasks</w:t>
      </w:r>
    </w:p>
    <w:p w:rsidR="00434B1B" w:rsidRDefault="001F7D52">
      <w:pPr>
        <w:pStyle w:val="Textbody"/>
        <w:numPr>
          <w:ilvl w:val="0"/>
          <w:numId w:val="51"/>
        </w:numPr>
        <w:spacing w:after="240" w:line="324" w:lineRule="auto"/>
        <w:ind w:left="0" w:firstLine="0"/>
        <w:rPr>
          <w:rFonts w:ascii="Cambria, serif" w:hAnsi="Cambria, serif" w:hint="eastAsia"/>
          <w:color w:val="000000"/>
          <w:sz w:val="26"/>
          <w:szCs w:val="26"/>
        </w:rPr>
      </w:pPr>
      <w:r>
        <w:rPr>
          <w:rFonts w:ascii="Cambria, serif" w:hAnsi="Cambria, serif"/>
          <w:color w:val="000000"/>
          <w:sz w:val="26"/>
          <w:szCs w:val="26"/>
        </w:rPr>
        <w:t>Downloads results.</w:t>
      </w:r>
    </w:p>
    <w:p w:rsidR="00434B1B" w:rsidRDefault="00434B1B">
      <w:pPr>
        <w:pStyle w:val="Heading2"/>
        <w:spacing w:before="360" w:after="80" w:line="324" w:lineRule="auto"/>
        <w:rPr>
          <w:rFonts w:ascii="Cambria, serif" w:hAnsi="Cambria, serif" w:hint="eastAsia"/>
          <w:color w:val="000000"/>
          <w:sz w:val="26"/>
          <w:szCs w:val="26"/>
        </w:rPr>
      </w:pPr>
    </w:p>
    <w:p w:rsidR="00434B1B" w:rsidRDefault="001F7D52">
      <w:pPr>
        <w:pStyle w:val="Heading2"/>
        <w:spacing w:before="360" w:after="80" w:line="324" w:lineRule="auto"/>
        <w:rPr>
          <w:rFonts w:ascii="Cambria, serif" w:hAnsi="Cambria, serif" w:hint="eastAsia"/>
          <w:color w:val="000000"/>
          <w:sz w:val="26"/>
          <w:szCs w:val="26"/>
        </w:rPr>
      </w:pPr>
      <w:r>
        <w:rPr>
          <w:rFonts w:ascii="Cambria, serif" w:hAnsi="Cambria, serif"/>
          <w:color w:val="000000"/>
          <w:sz w:val="26"/>
          <w:szCs w:val="26"/>
        </w:rPr>
        <w:t xml:space="preserve">MILESTONE 5: Testing &amp; </w:t>
      </w:r>
      <w:r>
        <w:rPr>
          <w:rFonts w:ascii="Cambria, serif" w:hAnsi="Cambria, serif"/>
          <w:color w:val="000000"/>
          <w:sz w:val="26"/>
          <w:szCs w:val="26"/>
        </w:rPr>
        <w:t>Optimization</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Scribble to Digital – Handwritten Notes Digitizer</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This milestone focuses on comprehensive testing, quality validation, and performance optimization of the Scribble to Digital application to ensure accuracy, reliability, and smooth user experie</w:t>
      </w:r>
      <w:r>
        <w:rPr>
          <w:rFonts w:ascii="Cambria, serif" w:hAnsi="Cambria, serif"/>
          <w:color w:val="000000"/>
          <w:sz w:val="26"/>
          <w:szCs w:val="26"/>
        </w:rPr>
        <w:t>nce.</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Activity 5.1: Comprehensive Testing</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Scenarios</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1: Clear Handwriting</w:t>
      </w:r>
    </w:p>
    <w:p w:rsidR="00434B1B" w:rsidRDefault="001F7D52">
      <w:pPr>
        <w:pStyle w:val="Textbody"/>
        <w:numPr>
          <w:ilvl w:val="0"/>
          <w:numId w:val="52"/>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High-resolution image</w:t>
      </w:r>
    </w:p>
    <w:p w:rsidR="00434B1B" w:rsidRDefault="001F7D52">
      <w:pPr>
        <w:pStyle w:val="Textbody"/>
        <w:numPr>
          <w:ilvl w:val="0"/>
          <w:numId w:val="52"/>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lighting</w:t>
      </w:r>
    </w:p>
    <w:p w:rsidR="00434B1B" w:rsidRDefault="001F7D52">
      <w:pPr>
        <w:pStyle w:val="Textbody"/>
        <w:numPr>
          <w:ilvl w:val="0"/>
          <w:numId w:val="52"/>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Neatly written text</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53"/>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Accurate OCR text extraction</w:t>
      </w:r>
    </w:p>
    <w:p w:rsidR="00434B1B" w:rsidRDefault="001F7D52">
      <w:pPr>
        <w:pStyle w:val="Textbody"/>
        <w:numPr>
          <w:ilvl w:val="0"/>
          <w:numId w:val="5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grammar correction using AI</w:t>
      </w:r>
    </w:p>
    <w:p w:rsidR="00434B1B" w:rsidRDefault="001F7D52">
      <w:pPr>
        <w:pStyle w:val="Textbody"/>
        <w:numPr>
          <w:ilvl w:val="0"/>
          <w:numId w:val="5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 xml:space="preserve">Correct </w:t>
      </w:r>
      <w:r>
        <w:rPr>
          <w:rFonts w:ascii="Cambria, serif" w:hAnsi="Cambria, serif"/>
          <w:color w:val="000000"/>
          <w:sz w:val="26"/>
          <w:szCs w:val="26"/>
        </w:rPr>
        <w:t>identification of tasks</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r>
      <w:r>
        <w:rPr>
          <w:rFonts w:ascii="Cambria, serif" w:hAnsi="Cambria, serif"/>
          <w:color w:val="000000"/>
          <w:sz w:val="26"/>
          <w:szCs w:val="26"/>
        </w:rPr>
        <w:t>The system successfully extracted clean text and correctly separated action items into a to-do list.</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2: Medium Quality Handwriting</w:t>
      </w:r>
    </w:p>
    <w:p w:rsidR="00434B1B" w:rsidRDefault="001F7D52">
      <w:pPr>
        <w:pStyle w:val="Textbody"/>
        <w:numPr>
          <w:ilvl w:val="0"/>
          <w:numId w:val="54"/>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Slight shadows</w:t>
      </w:r>
    </w:p>
    <w:p w:rsidR="00434B1B" w:rsidRDefault="001F7D52">
      <w:pPr>
        <w:pStyle w:val="Textbody"/>
        <w:numPr>
          <w:ilvl w:val="0"/>
          <w:numId w:val="5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Minor spelling distortions</w:t>
      </w:r>
    </w:p>
    <w:p w:rsidR="00434B1B" w:rsidRDefault="001F7D52">
      <w:pPr>
        <w:pStyle w:val="Textbody"/>
        <w:numPr>
          <w:ilvl w:val="0"/>
          <w:numId w:val="5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Mixed notes and tasks</w:t>
      </w:r>
    </w:p>
    <w:p w:rsidR="00434B1B" w:rsidRDefault="00434B1B">
      <w:pPr>
        <w:pStyle w:val="Textbody"/>
        <w:spacing w:before="240" w:after="0" w:line="324" w:lineRule="auto"/>
        <w:rPr>
          <w:rFonts w:ascii="Cambria, serif" w:hAnsi="Cambria, serif" w:hint="eastAsia"/>
          <w:color w:val="000000"/>
          <w:sz w:val="26"/>
          <w:szCs w:val="26"/>
        </w:rPr>
      </w:pP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w:t>
      </w:r>
      <w:r>
        <w:rPr>
          <w:rFonts w:ascii="Cambria, serif" w:hAnsi="Cambria, serif"/>
          <w:color w:val="000000"/>
          <w:sz w:val="26"/>
          <w:szCs w:val="26"/>
        </w:rPr>
        <w:t>lt:</w:t>
      </w:r>
    </w:p>
    <w:p w:rsidR="00434B1B" w:rsidRDefault="001F7D52">
      <w:pPr>
        <w:pStyle w:val="Textbody"/>
        <w:numPr>
          <w:ilvl w:val="0"/>
          <w:numId w:val="55"/>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OCR extracts readable text</w:t>
      </w:r>
    </w:p>
    <w:p w:rsidR="00434B1B" w:rsidRDefault="001F7D52">
      <w:pPr>
        <w:pStyle w:val="Textbody"/>
        <w:numPr>
          <w:ilvl w:val="0"/>
          <w:numId w:val="55"/>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AI corrects spelling using contextual logic</w:t>
      </w:r>
    </w:p>
    <w:p w:rsidR="00434B1B" w:rsidRDefault="001F7D52">
      <w:pPr>
        <w:pStyle w:val="Textbody"/>
        <w:numPr>
          <w:ilvl w:val="0"/>
          <w:numId w:val="55"/>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Tasks are properly separated</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r>
      <w:r>
        <w:rPr>
          <w:rFonts w:ascii="Cambria, serif" w:hAnsi="Cambria, serif"/>
          <w:color w:val="000000"/>
          <w:sz w:val="26"/>
          <w:szCs w:val="26"/>
        </w:rPr>
        <w:t>The AI improved sentence clarity and successfully identified most tasks.</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3: Poor Quality Image</w:t>
      </w:r>
    </w:p>
    <w:p w:rsidR="00434B1B" w:rsidRDefault="001F7D52">
      <w:pPr>
        <w:pStyle w:val="Textbody"/>
        <w:numPr>
          <w:ilvl w:val="0"/>
          <w:numId w:val="56"/>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Blurry text</w:t>
      </w:r>
    </w:p>
    <w:p w:rsidR="00434B1B" w:rsidRDefault="001F7D52">
      <w:pPr>
        <w:pStyle w:val="Textbody"/>
        <w:numPr>
          <w:ilvl w:val="0"/>
          <w:numId w:val="56"/>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 xml:space="preserve">Low </w:t>
      </w:r>
      <w:r>
        <w:rPr>
          <w:rFonts w:ascii="Cambria, serif" w:hAnsi="Cambria, serif"/>
          <w:color w:val="000000"/>
          <w:sz w:val="26"/>
          <w:szCs w:val="26"/>
        </w:rPr>
        <w:t>brightness</w:t>
      </w:r>
    </w:p>
    <w:p w:rsidR="00434B1B" w:rsidRDefault="001F7D52">
      <w:pPr>
        <w:pStyle w:val="Textbody"/>
        <w:numPr>
          <w:ilvl w:val="0"/>
          <w:numId w:val="56"/>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Irregular handwriting</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57"/>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Partial text extraction</w:t>
      </w:r>
    </w:p>
    <w:p w:rsidR="00434B1B" w:rsidRDefault="001F7D52">
      <w:pPr>
        <w:pStyle w:val="Textbody"/>
        <w:numPr>
          <w:ilvl w:val="0"/>
          <w:numId w:val="57"/>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Context-based correction</w:t>
      </w:r>
    </w:p>
    <w:p w:rsidR="00434B1B" w:rsidRDefault="001F7D52">
      <w:pPr>
        <w:pStyle w:val="Textbody"/>
        <w:numPr>
          <w:ilvl w:val="0"/>
          <w:numId w:val="57"/>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Limited but usable output</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r>
      <w:r>
        <w:rPr>
          <w:rFonts w:ascii="Cambria, serif" w:hAnsi="Cambria, serif"/>
          <w:color w:val="000000"/>
          <w:sz w:val="26"/>
          <w:szCs w:val="26"/>
        </w:rPr>
        <w:t>Image enhancement improved visibility, and the AI generated partially corrected readable text.</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4: Notes With</w:t>
      </w:r>
      <w:r>
        <w:rPr>
          <w:rFonts w:ascii="Cambria, serif" w:hAnsi="Cambria, serif"/>
          <w:b/>
          <w:color w:val="000000"/>
          <w:sz w:val="26"/>
          <w:szCs w:val="26"/>
        </w:rPr>
        <w:t>out Tasks</w:t>
      </w:r>
    </w:p>
    <w:p w:rsidR="00434B1B" w:rsidRDefault="001F7D52">
      <w:pPr>
        <w:pStyle w:val="Textbody"/>
        <w:numPr>
          <w:ilvl w:val="0"/>
          <w:numId w:val="58"/>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Informational notes only</w:t>
      </w:r>
    </w:p>
    <w:p w:rsidR="00434B1B" w:rsidRDefault="001F7D52">
      <w:pPr>
        <w:pStyle w:val="Textbody"/>
        <w:numPr>
          <w:ilvl w:val="0"/>
          <w:numId w:val="58"/>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No action keywords</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59"/>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Clean digital text</w:t>
      </w:r>
    </w:p>
    <w:p w:rsidR="00434B1B" w:rsidRDefault="001F7D52">
      <w:pPr>
        <w:pStyle w:val="Textbody"/>
        <w:numPr>
          <w:ilvl w:val="0"/>
          <w:numId w:val="59"/>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No tasks detected</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r>
      <w:r>
        <w:rPr>
          <w:rFonts w:ascii="Cambria, serif" w:hAnsi="Cambria, serif"/>
          <w:color w:val="000000"/>
          <w:sz w:val="26"/>
          <w:szCs w:val="26"/>
        </w:rPr>
        <w:t>System correctly displayed cleaned notes and returned “No tasks detected”.</w:t>
      </w:r>
    </w:p>
    <w:p w:rsidR="00434B1B" w:rsidRDefault="00434B1B">
      <w:pPr>
        <w:pStyle w:val="Textbody"/>
        <w:spacing w:before="240" w:after="0" w:line="324" w:lineRule="auto"/>
        <w:rPr>
          <w:rFonts w:ascii="Cambria, serif" w:hAnsi="Cambria, serif" w:hint="eastAsia"/>
          <w:b/>
          <w:color w:val="000000"/>
          <w:sz w:val="26"/>
          <w:szCs w:val="26"/>
        </w:rPr>
      </w:pP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Test Scenario 5: Bullet Point Notes</w:t>
      </w:r>
    </w:p>
    <w:p w:rsidR="00434B1B" w:rsidRDefault="001F7D52">
      <w:pPr>
        <w:pStyle w:val="Textbody"/>
        <w:numPr>
          <w:ilvl w:val="0"/>
          <w:numId w:val="60"/>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 xml:space="preserve">Notes containing </w:t>
      </w:r>
      <w:r>
        <w:rPr>
          <w:rFonts w:ascii="Cambria, serif" w:hAnsi="Cambria, serif"/>
          <w:color w:val="000000"/>
          <w:sz w:val="26"/>
          <w:szCs w:val="26"/>
        </w:rPr>
        <w:t>dashes or numbers</w:t>
      </w:r>
    </w:p>
    <w:p w:rsidR="00434B1B" w:rsidRDefault="001F7D52">
      <w:pPr>
        <w:pStyle w:val="Textbody"/>
        <w:numPr>
          <w:ilvl w:val="0"/>
          <w:numId w:val="60"/>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Clearly defined tasks</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Expected Result:</w:t>
      </w:r>
    </w:p>
    <w:p w:rsidR="00434B1B" w:rsidRDefault="001F7D52">
      <w:pPr>
        <w:pStyle w:val="Textbody"/>
        <w:numPr>
          <w:ilvl w:val="0"/>
          <w:numId w:val="61"/>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Structured to-do list</w:t>
      </w:r>
    </w:p>
    <w:p w:rsidR="00434B1B" w:rsidRDefault="001F7D52">
      <w:pPr>
        <w:pStyle w:val="Textbody"/>
        <w:numPr>
          <w:ilvl w:val="0"/>
          <w:numId w:val="61"/>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Proper formatting</w:t>
      </w:r>
    </w:p>
    <w:p w:rsidR="00434B1B" w:rsidRDefault="001F7D52">
      <w:pPr>
        <w:pStyle w:val="Textbody"/>
        <w:spacing w:before="240" w:after="0" w:line="324" w:lineRule="auto"/>
        <w:rPr>
          <w:rFonts w:hint="eastAsia"/>
        </w:rPr>
      </w:pPr>
      <w:r>
        <w:rPr>
          <w:rFonts w:ascii="Cambria, serif" w:hAnsi="Cambria, serif"/>
          <w:color w:val="000000"/>
          <w:sz w:val="26"/>
          <w:szCs w:val="26"/>
        </w:rPr>
        <w:t>Outcome:</w:t>
      </w:r>
      <w:r>
        <w:rPr>
          <w:rFonts w:ascii="Cambria, serif" w:hAnsi="Cambria, serif"/>
          <w:color w:val="000000"/>
          <w:sz w:val="26"/>
          <w:szCs w:val="26"/>
        </w:rPr>
        <w:br/>
      </w:r>
      <w:r>
        <w:rPr>
          <w:rFonts w:ascii="Cambria, serif" w:hAnsi="Cambria, serif"/>
          <w:color w:val="000000"/>
          <w:sz w:val="26"/>
          <w:szCs w:val="26"/>
        </w:rPr>
        <w:t>Tasks were correctly identified and formatted as a digital list.</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Activity 5.2: Quality Evaluation</w:t>
      </w:r>
    </w:p>
    <w:p w:rsidR="00434B1B" w:rsidRDefault="001F7D52">
      <w:pPr>
        <w:pStyle w:val="Textbody"/>
        <w:spacing w:before="240" w:after="0" w:line="324" w:lineRule="auto"/>
        <w:rPr>
          <w:rFonts w:ascii="Cambria, serif" w:hAnsi="Cambria, serif" w:hint="eastAsia"/>
          <w:color w:val="000000"/>
          <w:sz w:val="26"/>
          <w:szCs w:val="26"/>
        </w:rPr>
      </w:pPr>
      <w:r>
        <w:rPr>
          <w:rFonts w:ascii="Cambria, serif" w:hAnsi="Cambria, serif"/>
          <w:color w:val="000000"/>
          <w:sz w:val="26"/>
          <w:szCs w:val="26"/>
        </w:rPr>
        <w:t>The following aspects were evaluated:</w:t>
      </w:r>
    </w:p>
    <w:p w:rsidR="00434B1B" w:rsidRDefault="001F7D52">
      <w:pPr>
        <w:pStyle w:val="Textbody"/>
        <w:numPr>
          <w:ilvl w:val="0"/>
          <w:numId w:val="62"/>
        </w:numPr>
        <w:spacing w:before="240"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 xml:space="preserve">OCR </w:t>
      </w:r>
      <w:r>
        <w:rPr>
          <w:rFonts w:ascii="Cambria, serif" w:hAnsi="Cambria, serif"/>
          <w:color w:val="000000"/>
          <w:sz w:val="26"/>
          <w:szCs w:val="26"/>
        </w:rPr>
        <w:t>Accuracy</w:t>
      </w:r>
      <w:r>
        <w:rPr>
          <w:rFonts w:ascii="Cambria, serif" w:hAnsi="Cambria, serif"/>
          <w:color w:val="000000"/>
          <w:sz w:val="26"/>
          <w:szCs w:val="26"/>
        </w:rPr>
        <w:br/>
      </w:r>
      <w:r>
        <w:rPr>
          <w:rFonts w:ascii="Cambria, serif" w:hAnsi="Cambria, serif"/>
          <w:color w:val="000000"/>
          <w:sz w:val="26"/>
          <w:szCs w:val="26"/>
        </w:rPr>
        <w:t>The percentage of correctly recognized words from handwritten input.</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Contextual Correction</w:t>
      </w:r>
      <w:r>
        <w:rPr>
          <w:rFonts w:ascii="Cambria, serif" w:hAnsi="Cambria, serif"/>
          <w:color w:val="000000"/>
          <w:sz w:val="26"/>
          <w:szCs w:val="26"/>
        </w:rPr>
        <w:br/>
      </w:r>
      <w:r>
        <w:rPr>
          <w:rFonts w:ascii="Cambria, serif" w:hAnsi="Cambria, serif"/>
          <w:color w:val="000000"/>
          <w:sz w:val="26"/>
          <w:szCs w:val="26"/>
        </w:rPr>
        <w:t>Improvement in grammar, clarity, and sentence meaning after AI processing.</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To-Do Extraction Accuracy</w:t>
      </w:r>
      <w:r>
        <w:rPr>
          <w:rFonts w:ascii="Cambria, serif" w:hAnsi="Cambria, serif"/>
          <w:color w:val="000000"/>
          <w:sz w:val="26"/>
          <w:szCs w:val="26"/>
        </w:rPr>
        <w:br/>
      </w:r>
      <w:r>
        <w:rPr>
          <w:rFonts w:ascii="Cambria, serif" w:hAnsi="Cambria, serif"/>
          <w:color w:val="000000"/>
          <w:sz w:val="26"/>
          <w:szCs w:val="26"/>
        </w:rPr>
        <w:t>Correct identification of action items without duplicat</w:t>
      </w:r>
      <w:r>
        <w:rPr>
          <w:rFonts w:ascii="Cambria, serif" w:hAnsi="Cambria, serif"/>
          <w:color w:val="000000"/>
          <w:sz w:val="26"/>
          <w:szCs w:val="26"/>
        </w:rPr>
        <w:t>ion or irrelevant content.</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Format Consistency</w:t>
      </w:r>
      <w:r>
        <w:rPr>
          <w:rFonts w:ascii="Cambria, serif" w:hAnsi="Cambria, serif"/>
          <w:color w:val="000000"/>
          <w:sz w:val="26"/>
          <w:szCs w:val="26"/>
        </w:rPr>
        <w:br/>
      </w:r>
      <w:r>
        <w:rPr>
          <w:rFonts w:ascii="Cambria, serif" w:hAnsi="Cambria, serif"/>
          <w:color w:val="000000"/>
          <w:sz w:val="26"/>
          <w:szCs w:val="26"/>
        </w:rPr>
        <w:t>Proper separation of clean text and to-do list sections.</w:t>
      </w:r>
    </w:p>
    <w:p w:rsidR="00434B1B" w:rsidRDefault="001F7D52">
      <w:pPr>
        <w:pStyle w:val="Textbody"/>
        <w:numPr>
          <w:ilvl w:val="0"/>
          <w:numId w:val="62"/>
        </w:numPr>
        <w:spacing w:after="0" w:line="324" w:lineRule="auto"/>
        <w:ind w:left="0" w:firstLine="0"/>
        <w:rPr>
          <w:rFonts w:ascii="Cambria, serif" w:hAnsi="Cambria, serif" w:hint="eastAsia"/>
          <w:color w:val="000000"/>
          <w:sz w:val="26"/>
          <w:szCs w:val="26"/>
        </w:rPr>
      </w:pPr>
      <w:r>
        <w:rPr>
          <w:rFonts w:ascii="Cambria, serif" w:hAnsi="Cambria, serif"/>
          <w:color w:val="000000"/>
          <w:sz w:val="26"/>
          <w:szCs w:val="26"/>
        </w:rPr>
        <w:t>Export Quality</w:t>
      </w:r>
      <w:r>
        <w:rPr>
          <w:rFonts w:ascii="Cambria, serif" w:hAnsi="Cambria, serif"/>
          <w:color w:val="000000"/>
          <w:sz w:val="26"/>
          <w:szCs w:val="26"/>
        </w:rPr>
        <w:br/>
      </w:r>
      <w:r>
        <w:rPr>
          <w:rFonts w:ascii="Cambria, serif" w:hAnsi="Cambria, serif"/>
          <w:color w:val="000000"/>
          <w:sz w:val="26"/>
          <w:szCs w:val="26"/>
        </w:rPr>
        <w:t>Verification that downloaded files (TXT, CSV, PDF if enabled) are correctly formatted and usable.</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Activity 5.3: Performance Optimization</w:t>
      </w:r>
    </w:p>
    <w:p w:rsidR="00434B1B" w:rsidRDefault="001F7D52">
      <w:pPr>
        <w:pStyle w:val="Textbody"/>
        <w:spacing w:before="240" w:after="0" w:line="324" w:lineRule="auto"/>
        <w:rPr>
          <w:rFonts w:hint="eastAsia"/>
        </w:rPr>
      </w:pPr>
      <w:r>
        <w:rPr>
          <w:rFonts w:ascii="Cambria, serif" w:hAnsi="Cambria, serif"/>
          <w:color w:val="000000"/>
          <w:sz w:val="26"/>
          <w:szCs w:val="26"/>
        </w:rPr>
        <w:t>Several improvements were implemented to enhance system performance:</w:t>
      </w:r>
    </w:p>
    <w:p w:rsidR="00434B1B" w:rsidRDefault="001F7D52">
      <w:pPr>
        <w:pStyle w:val="Textbody"/>
        <w:numPr>
          <w:ilvl w:val="0"/>
          <w:numId w:val="63"/>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Optimized image preprocessing to reduce processing time.</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Improved prompt structure to reduce unnecessary API response length.</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Added input validation for file type and size.</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Implemented lo</w:t>
      </w:r>
      <w:r>
        <w:rPr>
          <w:rFonts w:ascii="Cambria, serif" w:hAnsi="Cambria, serif"/>
          <w:color w:val="000000"/>
          <w:sz w:val="26"/>
          <w:szCs w:val="26"/>
        </w:rPr>
        <w:t>ading spinner to improve user experience.</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Prevented automatic reprocessing on page refresh in Streamlit.</w:t>
      </w:r>
    </w:p>
    <w:p w:rsidR="00434B1B" w:rsidRDefault="001F7D52">
      <w:pPr>
        <w:pStyle w:val="Textbody"/>
        <w:numPr>
          <w:ilvl w:val="0"/>
          <w:numId w:val="63"/>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Handled API and OCR errors gracefully with user-friendly messages.</w:t>
      </w:r>
    </w:p>
    <w:p w:rsidR="00434B1B" w:rsidRDefault="00434B1B">
      <w:pPr>
        <w:pStyle w:val="Textbody"/>
        <w:spacing w:before="240" w:after="0" w:line="324" w:lineRule="auto"/>
        <w:rPr>
          <w:rFonts w:ascii="Cambria, serif" w:hAnsi="Cambria, serif" w:hint="eastAsia"/>
          <w:b/>
          <w:color w:val="000000"/>
          <w:sz w:val="26"/>
          <w:szCs w:val="26"/>
        </w:rPr>
      </w:pP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Stress Testing</w:t>
      </w:r>
    </w:p>
    <w:p w:rsidR="00434B1B" w:rsidRDefault="001F7D52">
      <w:pPr>
        <w:pStyle w:val="Textbody"/>
        <w:spacing w:before="240" w:after="0" w:line="324" w:lineRule="auto"/>
        <w:rPr>
          <w:rFonts w:hint="eastAsia"/>
        </w:rPr>
      </w:pPr>
      <w:r>
        <w:rPr>
          <w:rFonts w:ascii="Cambria, serif" w:hAnsi="Cambria, serif"/>
          <w:color w:val="000000"/>
          <w:sz w:val="26"/>
          <w:szCs w:val="26"/>
        </w:rPr>
        <w:t xml:space="preserve">Multiple images were uploaded sequentially to verify </w:t>
      </w:r>
      <w:r>
        <w:rPr>
          <w:rFonts w:ascii="Cambria, serif" w:hAnsi="Cambria, serif"/>
          <w:color w:val="000000"/>
          <w:sz w:val="26"/>
          <w:szCs w:val="26"/>
        </w:rPr>
        <w:t>stability.</w:t>
      </w:r>
      <w:r>
        <w:rPr>
          <w:rFonts w:ascii="Cambria, serif" w:hAnsi="Cambria, serif"/>
          <w:color w:val="000000"/>
          <w:sz w:val="26"/>
          <w:szCs w:val="26"/>
        </w:rPr>
        <w:br/>
      </w:r>
      <w:r>
        <w:rPr>
          <w:rFonts w:ascii="Cambria, serif" w:hAnsi="Cambria, serif"/>
          <w:color w:val="000000"/>
          <w:sz w:val="26"/>
          <w:szCs w:val="26"/>
        </w:rPr>
        <w:t>Large image files were tested to ensure the system does not crash.</w:t>
      </w:r>
      <w:r>
        <w:rPr>
          <w:rFonts w:ascii="Cambria, serif" w:hAnsi="Cambria, serif"/>
          <w:color w:val="000000"/>
          <w:sz w:val="26"/>
          <w:szCs w:val="26"/>
        </w:rPr>
        <w:br/>
      </w:r>
      <w:r>
        <w:rPr>
          <w:rFonts w:ascii="Cambria, serif" w:hAnsi="Cambria, serif"/>
          <w:color w:val="000000"/>
          <w:sz w:val="26"/>
          <w:szCs w:val="26"/>
        </w:rPr>
        <w:t>System remained stable under continuous usage.</w:t>
      </w:r>
    </w:p>
    <w:p w:rsidR="00434B1B" w:rsidRDefault="001F7D52">
      <w:pPr>
        <w:pStyle w:val="Textbody"/>
        <w:spacing w:before="240" w:after="0" w:line="324" w:lineRule="auto"/>
        <w:rPr>
          <w:rFonts w:ascii="Cambria, serif" w:hAnsi="Cambria, serif" w:hint="eastAsia"/>
          <w:b/>
          <w:color w:val="000000"/>
          <w:sz w:val="26"/>
          <w:szCs w:val="26"/>
        </w:rPr>
      </w:pPr>
      <w:r>
        <w:rPr>
          <w:rFonts w:ascii="Cambria, serif" w:hAnsi="Cambria, serif"/>
          <w:b/>
          <w:color w:val="000000"/>
          <w:sz w:val="26"/>
          <w:szCs w:val="26"/>
        </w:rPr>
        <w:t>Edge Case Handling</w:t>
      </w:r>
    </w:p>
    <w:p w:rsidR="00434B1B" w:rsidRDefault="001F7D52">
      <w:pPr>
        <w:pStyle w:val="Textbody"/>
        <w:numPr>
          <w:ilvl w:val="0"/>
          <w:numId w:val="64"/>
        </w:numPr>
        <w:spacing w:before="240"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Blank image upload</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Non-text image upload</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OCR failure</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Gemini API failure</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Internet connectivity issues</w:t>
      </w:r>
    </w:p>
    <w:p w:rsidR="00434B1B" w:rsidRDefault="001F7D52">
      <w:pPr>
        <w:pStyle w:val="Textbody"/>
        <w:numPr>
          <w:ilvl w:val="0"/>
          <w:numId w:val="64"/>
        </w:numPr>
        <w:spacing w:after="0" w:line="324" w:lineRule="auto"/>
        <w:ind w:left="360" w:firstLine="0"/>
        <w:rPr>
          <w:rFonts w:ascii="Cambria, serif" w:hAnsi="Cambria, serif" w:hint="eastAsia"/>
          <w:color w:val="000000"/>
          <w:sz w:val="26"/>
          <w:szCs w:val="26"/>
        </w:rPr>
      </w:pPr>
      <w:r>
        <w:rPr>
          <w:rFonts w:ascii="Cambria, serif" w:hAnsi="Cambria, serif"/>
          <w:color w:val="000000"/>
          <w:sz w:val="26"/>
          <w:szCs w:val="26"/>
        </w:rPr>
        <w:t>All cases w</w:t>
      </w:r>
      <w:r>
        <w:rPr>
          <w:rFonts w:ascii="Cambria, serif" w:hAnsi="Cambria, serif"/>
          <w:color w:val="000000"/>
          <w:sz w:val="26"/>
          <w:szCs w:val="26"/>
        </w:rPr>
        <w:t>ere handled with appropriate error messages.</w:t>
      </w:r>
    </w:p>
    <w:p w:rsidR="00434B1B" w:rsidRDefault="00434B1B">
      <w:pPr>
        <w:pStyle w:val="Textbody"/>
        <w:spacing w:before="240" w:after="0" w:line="324" w:lineRule="auto"/>
        <w:rPr>
          <w:rFonts w:hint="eastAsia"/>
        </w:rPr>
      </w:pPr>
    </w:p>
    <w:p w:rsidR="00434B1B" w:rsidRDefault="001F7D52">
      <w:pPr>
        <w:pStyle w:val="Heading2"/>
        <w:rPr>
          <w:rFonts w:hint="eastAsia"/>
          <w:sz w:val="26"/>
          <w:szCs w:val="26"/>
        </w:rPr>
      </w:pPr>
      <w:r>
        <w:rPr>
          <w:sz w:val="26"/>
          <w:szCs w:val="26"/>
        </w:rPr>
        <w:t>Conclusion</w:t>
      </w:r>
    </w:p>
    <w:p w:rsidR="00434B1B" w:rsidRDefault="00434B1B">
      <w:pPr>
        <w:pStyle w:val="Textbody"/>
        <w:rPr>
          <w:rFonts w:hint="eastAsia"/>
          <w:b/>
          <w:bCs/>
          <w:sz w:val="26"/>
          <w:szCs w:val="26"/>
        </w:rPr>
      </w:pPr>
    </w:p>
    <w:p w:rsidR="00434B1B" w:rsidRDefault="001F7D52">
      <w:pPr>
        <w:pStyle w:val="Textbody"/>
        <w:rPr>
          <w:rFonts w:hint="eastAsia"/>
          <w:sz w:val="26"/>
          <w:szCs w:val="26"/>
        </w:rPr>
      </w:pPr>
      <w:r>
        <w:rPr>
          <w:sz w:val="26"/>
          <w:szCs w:val="26"/>
        </w:rPr>
        <w:t>Scribble to Digital converts traditional handwritten note-taking into an intelligent, AI-driven digital workflow. By integrating OCR technology with advanced generative AI, the system effectively ex</w:t>
      </w:r>
      <w:r>
        <w:rPr>
          <w:sz w:val="26"/>
          <w:szCs w:val="26"/>
        </w:rPr>
        <w:t>tracts handwritten content, improves readability through contextual corrections, and automatically detects actionable tasks. The combination of image preprocessing, well-structured AI prompts, and a responsive Streamlit interface provides a smooth and user</w:t>
      </w:r>
      <w:r>
        <w:rPr>
          <w:sz w:val="26"/>
          <w:szCs w:val="26"/>
        </w:rPr>
        <w:t>-friendly experience.</w:t>
      </w:r>
    </w:p>
    <w:p w:rsidR="00434B1B" w:rsidRDefault="00434B1B">
      <w:pPr>
        <w:pStyle w:val="Textbody"/>
        <w:rPr>
          <w:rFonts w:hint="eastAsia"/>
          <w:sz w:val="26"/>
          <w:szCs w:val="26"/>
        </w:rPr>
      </w:pPr>
    </w:p>
    <w:p w:rsidR="00434B1B" w:rsidRDefault="001F7D52">
      <w:pPr>
        <w:pStyle w:val="Textbody"/>
        <w:rPr>
          <w:rFonts w:hint="eastAsia"/>
          <w:sz w:val="26"/>
          <w:szCs w:val="26"/>
        </w:rPr>
      </w:pPr>
      <w:r>
        <w:rPr>
          <w:sz w:val="26"/>
          <w:szCs w:val="26"/>
        </w:rPr>
        <w:t>From image enhancement and text extraction to contextual analysis and task identification, every component of Scribble to Digital is designed to ensure accuracy, efficiency, and reliability. The system not only converts handwritten n</w:t>
      </w:r>
      <w:r>
        <w:rPr>
          <w:sz w:val="26"/>
          <w:szCs w:val="26"/>
        </w:rPr>
        <w:t>otes into digital text but also adds additional value by organizing the information into clear notes and structured task lists, helping users save both time and effort.</w:t>
      </w:r>
    </w:p>
    <w:p w:rsidR="00434B1B" w:rsidRDefault="00434B1B">
      <w:pPr>
        <w:pStyle w:val="Textbody"/>
        <w:rPr>
          <w:rFonts w:hint="eastAsia"/>
          <w:sz w:val="26"/>
          <w:szCs w:val="26"/>
        </w:rPr>
      </w:pPr>
    </w:p>
    <w:p w:rsidR="00434B1B" w:rsidRDefault="001F7D52">
      <w:pPr>
        <w:pStyle w:val="Textbody"/>
        <w:rPr>
          <w:rFonts w:hint="eastAsia"/>
          <w:sz w:val="26"/>
          <w:szCs w:val="26"/>
        </w:rPr>
      </w:pPr>
      <w:r>
        <w:rPr>
          <w:sz w:val="26"/>
          <w:szCs w:val="26"/>
        </w:rPr>
        <w:t>With its modular architecture, proper error handling, and optimized performance, Scrib</w:t>
      </w:r>
      <w:r>
        <w:rPr>
          <w:sz w:val="26"/>
          <w:szCs w:val="26"/>
        </w:rPr>
        <w:t>ble to Digital highlights how artificial intelligence can connect handwritten creativity with modern digital productivity. Whether used by students, professionals, or teams, the application acts as a smart assistant that improves organization, increases cl</w:t>
      </w:r>
      <w:r>
        <w:rPr>
          <w:sz w:val="26"/>
          <w:szCs w:val="26"/>
        </w:rPr>
        <w:t>arity, and simplifies daily workflows.</w:t>
      </w:r>
    </w:p>
    <w:p w:rsidR="00434B1B" w:rsidRDefault="001F7D52">
      <w:pPr>
        <w:pStyle w:val="Textbody"/>
        <w:rPr>
          <w:rFonts w:hint="eastAsia"/>
        </w:rPr>
      </w:pPr>
      <w:r>
        <w:rPr>
          <w:sz w:val="26"/>
          <w:szCs w:val="26"/>
        </w:rPr>
        <w:br/>
      </w:r>
      <w:r>
        <w:rPr>
          <w:sz w:val="26"/>
          <w:szCs w:val="26"/>
        </w:rPr>
        <w:br/>
      </w:r>
    </w:p>
    <w:sectPr w:rsidR="00434B1B">
      <w:pgSz w:w="11906" w:h="16838"/>
      <w:pgMar w:top="1134" w:right="626" w:bottom="1134" w:left="87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F7D52">
      <w:pPr>
        <w:rPr>
          <w:rFonts w:hint="eastAsia"/>
        </w:rPr>
      </w:pPr>
      <w:r>
        <w:separator/>
      </w:r>
    </w:p>
  </w:endnote>
  <w:endnote w:type="continuationSeparator" w:id="0">
    <w:p w:rsidR="00000000" w:rsidRDefault="001F7D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Symbol">
    <w:altName w:val="Segoe UI Symbol"/>
    <w:charset w:val="02"/>
    <w:family w:val="auto"/>
    <w:pitch w:val="default"/>
  </w:font>
  <w:font w:name="Liberation Serif">
    <w:altName w:val="Times New Roman"/>
    <w:charset w:val="00"/>
    <w:family w:val="roman"/>
    <w:pitch w:val="variable"/>
  </w:font>
  <w:font w:name="NSimSun">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8CF3C52" w:usb2="00000016" w:usb3="00000000" w:csb0="0004001F" w:csb1="00000000"/>
  </w:font>
  <w:font w:name="Cambria, serif">
    <w:altName w:val="Cambria"/>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F7D52">
      <w:pPr>
        <w:rPr>
          <w:rFonts w:hint="eastAsia"/>
        </w:rPr>
      </w:pPr>
      <w:r>
        <w:rPr>
          <w:color w:val="000000"/>
        </w:rPr>
        <w:separator/>
      </w:r>
    </w:p>
  </w:footnote>
  <w:footnote w:type="continuationSeparator" w:id="0">
    <w:p w:rsidR="00000000" w:rsidRDefault="001F7D5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7319"/>
    <w:multiLevelType w:val="multilevel"/>
    <w:tmpl w:val="9BB0274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2272E65"/>
    <w:multiLevelType w:val="multilevel"/>
    <w:tmpl w:val="470E4E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5553188"/>
    <w:multiLevelType w:val="multilevel"/>
    <w:tmpl w:val="B20CFA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55E08F2"/>
    <w:multiLevelType w:val="multilevel"/>
    <w:tmpl w:val="DB4EC82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6B469E9"/>
    <w:multiLevelType w:val="multilevel"/>
    <w:tmpl w:val="971C8A7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77D72F8"/>
    <w:multiLevelType w:val="multilevel"/>
    <w:tmpl w:val="D90672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07B30E0D"/>
    <w:multiLevelType w:val="multilevel"/>
    <w:tmpl w:val="985EF5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0BC65410"/>
    <w:multiLevelType w:val="multilevel"/>
    <w:tmpl w:val="5C8CFF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0FBB3205"/>
    <w:multiLevelType w:val="multilevel"/>
    <w:tmpl w:val="56E27E4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11BD2F81"/>
    <w:multiLevelType w:val="multilevel"/>
    <w:tmpl w:val="58F04D32"/>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0" w15:restartNumberingAfterBreak="0">
    <w:nsid w:val="1294606D"/>
    <w:multiLevelType w:val="multilevel"/>
    <w:tmpl w:val="EB76BCE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13BE1BF7"/>
    <w:multiLevelType w:val="multilevel"/>
    <w:tmpl w:val="2752E69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183312D5"/>
    <w:multiLevelType w:val="multilevel"/>
    <w:tmpl w:val="44560A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19410468"/>
    <w:multiLevelType w:val="multilevel"/>
    <w:tmpl w:val="7F4CE5D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1E2D4DDE"/>
    <w:multiLevelType w:val="multilevel"/>
    <w:tmpl w:val="2016380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266E07A7"/>
    <w:multiLevelType w:val="multilevel"/>
    <w:tmpl w:val="A9A47FC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6" w15:restartNumberingAfterBreak="0">
    <w:nsid w:val="2ADC00DD"/>
    <w:multiLevelType w:val="multilevel"/>
    <w:tmpl w:val="AC44587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2D3A3475"/>
    <w:multiLevelType w:val="multilevel"/>
    <w:tmpl w:val="778A892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2EF47B4C"/>
    <w:multiLevelType w:val="multilevel"/>
    <w:tmpl w:val="C0EA6B1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9" w15:restartNumberingAfterBreak="0">
    <w:nsid w:val="30B66713"/>
    <w:multiLevelType w:val="multilevel"/>
    <w:tmpl w:val="41745D4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315669F9"/>
    <w:multiLevelType w:val="multilevel"/>
    <w:tmpl w:val="A3A0E09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318B531C"/>
    <w:multiLevelType w:val="multilevel"/>
    <w:tmpl w:val="51F8EB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31B943A2"/>
    <w:multiLevelType w:val="multilevel"/>
    <w:tmpl w:val="A0A2ED8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3" w15:restartNumberingAfterBreak="0">
    <w:nsid w:val="36274007"/>
    <w:multiLevelType w:val="multilevel"/>
    <w:tmpl w:val="05BAFC7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15:restartNumberingAfterBreak="0">
    <w:nsid w:val="3C443FAA"/>
    <w:multiLevelType w:val="multilevel"/>
    <w:tmpl w:val="4B2A11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5" w15:restartNumberingAfterBreak="0">
    <w:nsid w:val="3D412332"/>
    <w:multiLevelType w:val="multilevel"/>
    <w:tmpl w:val="F950F8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6" w15:restartNumberingAfterBreak="0">
    <w:nsid w:val="3FE16107"/>
    <w:multiLevelType w:val="multilevel"/>
    <w:tmpl w:val="26C6C08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42102312"/>
    <w:multiLevelType w:val="multilevel"/>
    <w:tmpl w:val="246CA5D8"/>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8" w15:restartNumberingAfterBreak="0">
    <w:nsid w:val="425751BB"/>
    <w:multiLevelType w:val="multilevel"/>
    <w:tmpl w:val="68E6DEA2"/>
    <w:lvl w:ilvl="0">
      <w:start w:val="6"/>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29" w15:restartNumberingAfterBreak="0">
    <w:nsid w:val="425F69CA"/>
    <w:multiLevelType w:val="multilevel"/>
    <w:tmpl w:val="8E66511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 w15:restartNumberingAfterBreak="0">
    <w:nsid w:val="42F32F8A"/>
    <w:multiLevelType w:val="multilevel"/>
    <w:tmpl w:val="D4F2032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45047443"/>
    <w:multiLevelType w:val="multilevel"/>
    <w:tmpl w:val="DBB8E2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45D23E2F"/>
    <w:multiLevelType w:val="multilevel"/>
    <w:tmpl w:val="8544EA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463C205C"/>
    <w:multiLevelType w:val="multilevel"/>
    <w:tmpl w:val="4FB8B8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4" w15:restartNumberingAfterBreak="0">
    <w:nsid w:val="47140786"/>
    <w:multiLevelType w:val="multilevel"/>
    <w:tmpl w:val="A6F0B1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473A3113"/>
    <w:multiLevelType w:val="multilevel"/>
    <w:tmpl w:val="C802794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477642A1"/>
    <w:multiLevelType w:val="multilevel"/>
    <w:tmpl w:val="ADAAD6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7" w15:restartNumberingAfterBreak="0">
    <w:nsid w:val="48C15D0F"/>
    <w:multiLevelType w:val="multilevel"/>
    <w:tmpl w:val="991AE41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8" w15:restartNumberingAfterBreak="0">
    <w:nsid w:val="50B56C19"/>
    <w:multiLevelType w:val="multilevel"/>
    <w:tmpl w:val="71B2211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511C7823"/>
    <w:multiLevelType w:val="multilevel"/>
    <w:tmpl w:val="4D30AA3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55FC74EF"/>
    <w:multiLevelType w:val="multilevel"/>
    <w:tmpl w:val="7E3C200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1" w15:restartNumberingAfterBreak="0">
    <w:nsid w:val="571C1F41"/>
    <w:multiLevelType w:val="multilevel"/>
    <w:tmpl w:val="8686596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2" w15:restartNumberingAfterBreak="0">
    <w:nsid w:val="57214228"/>
    <w:multiLevelType w:val="multilevel"/>
    <w:tmpl w:val="76B8D28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3" w15:restartNumberingAfterBreak="0">
    <w:nsid w:val="5D555488"/>
    <w:multiLevelType w:val="multilevel"/>
    <w:tmpl w:val="46544FF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15:restartNumberingAfterBreak="0">
    <w:nsid w:val="5D5D0528"/>
    <w:multiLevelType w:val="multilevel"/>
    <w:tmpl w:val="1704748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5" w15:restartNumberingAfterBreak="0">
    <w:nsid w:val="5F2F62C8"/>
    <w:multiLevelType w:val="multilevel"/>
    <w:tmpl w:val="DA30EB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6" w15:restartNumberingAfterBreak="0">
    <w:nsid w:val="6084741A"/>
    <w:multiLevelType w:val="multilevel"/>
    <w:tmpl w:val="AF7479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7" w15:restartNumberingAfterBreak="0">
    <w:nsid w:val="61634F53"/>
    <w:multiLevelType w:val="multilevel"/>
    <w:tmpl w:val="F3F229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61B10CAF"/>
    <w:multiLevelType w:val="multilevel"/>
    <w:tmpl w:val="AB92A25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15:restartNumberingAfterBreak="0">
    <w:nsid w:val="62AA4D92"/>
    <w:multiLevelType w:val="multilevel"/>
    <w:tmpl w:val="54BAF9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0" w15:restartNumberingAfterBreak="0">
    <w:nsid w:val="66174310"/>
    <w:multiLevelType w:val="multilevel"/>
    <w:tmpl w:val="F12EF18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66E0608B"/>
    <w:multiLevelType w:val="multilevel"/>
    <w:tmpl w:val="EFCE4A8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67F7415B"/>
    <w:multiLevelType w:val="multilevel"/>
    <w:tmpl w:val="29006B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3" w15:restartNumberingAfterBreak="0">
    <w:nsid w:val="6C746DE2"/>
    <w:multiLevelType w:val="multilevel"/>
    <w:tmpl w:val="95E033D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15:restartNumberingAfterBreak="0">
    <w:nsid w:val="6F4A3AE9"/>
    <w:multiLevelType w:val="multilevel"/>
    <w:tmpl w:val="5AFA8B5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15:restartNumberingAfterBreak="0">
    <w:nsid w:val="717F729E"/>
    <w:multiLevelType w:val="multilevel"/>
    <w:tmpl w:val="C694C60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723A5EE4"/>
    <w:multiLevelType w:val="multilevel"/>
    <w:tmpl w:val="462C5C0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7" w15:restartNumberingAfterBreak="0">
    <w:nsid w:val="726723C8"/>
    <w:multiLevelType w:val="multilevel"/>
    <w:tmpl w:val="AEB2854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8" w15:restartNumberingAfterBreak="0">
    <w:nsid w:val="731F4E6B"/>
    <w:multiLevelType w:val="multilevel"/>
    <w:tmpl w:val="56DCC9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75480E75"/>
    <w:multiLevelType w:val="multilevel"/>
    <w:tmpl w:val="8F4CFB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0" w15:restartNumberingAfterBreak="0">
    <w:nsid w:val="755F103F"/>
    <w:multiLevelType w:val="multilevel"/>
    <w:tmpl w:val="D0B8B82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1" w15:restartNumberingAfterBreak="0">
    <w:nsid w:val="7A2653AD"/>
    <w:multiLevelType w:val="multilevel"/>
    <w:tmpl w:val="9F8AE88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2" w15:restartNumberingAfterBreak="0">
    <w:nsid w:val="7D550A3E"/>
    <w:multiLevelType w:val="multilevel"/>
    <w:tmpl w:val="2796FE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15:restartNumberingAfterBreak="0">
    <w:nsid w:val="7FF81BBA"/>
    <w:multiLevelType w:val="multilevel"/>
    <w:tmpl w:val="D832B5E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abstractNumId w:val="34"/>
  </w:num>
  <w:num w:numId="2">
    <w:abstractNumId w:val="0"/>
  </w:num>
  <w:num w:numId="3">
    <w:abstractNumId w:val="37"/>
  </w:num>
  <w:num w:numId="4">
    <w:abstractNumId w:val="36"/>
  </w:num>
  <w:num w:numId="5">
    <w:abstractNumId w:val="29"/>
  </w:num>
  <w:num w:numId="6">
    <w:abstractNumId w:val="22"/>
  </w:num>
  <w:num w:numId="7">
    <w:abstractNumId w:val="47"/>
  </w:num>
  <w:num w:numId="8">
    <w:abstractNumId w:val="28"/>
  </w:num>
  <w:num w:numId="9">
    <w:abstractNumId w:val="33"/>
  </w:num>
  <w:num w:numId="10">
    <w:abstractNumId w:val="1"/>
  </w:num>
  <w:num w:numId="11">
    <w:abstractNumId w:val="53"/>
  </w:num>
  <w:num w:numId="12">
    <w:abstractNumId w:val="32"/>
  </w:num>
  <w:num w:numId="13">
    <w:abstractNumId w:val="16"/>
  </w:num>
  <w:num w:numId="14">
    <w:abstractNumId w:val="25"/>
  </w:num>
  <w:num w:numId="15">
    <w:abstractNumId w:val="56"/>
  </w:num>
  <w:num w:numId="16">
    <w:abstractNumId w:val="17"/>
  </w:num>
  <w:num w:numId="17">
    <w:abstractNumId w:val="62"/>
  </w:num>
  <w:num w:numId="18">
    <w:abstractNumId w:val="38"/>
  </w:num>
  <w:num w:numId="19">
    <w:abstractNumId w:val="39"/>
  </w:num>
  <w:num w:numId="20">
    <w:abstractNumId w:val="4"/>
  </w:num>
  <w:num w:numId="21">
    <w:abstractNumId w:val="40"/>
  </w:num>
  <w:num w:numId="22">
    <w:abstractNumId w:val="60"/>
  </w:num>
  <w:num w:numId="23">
    <w:abstractNumId w:val="59"/>
  </w:num>
  <w:num w:numId="24">
    <w:abstractNumId w:val="41"/>
  </w:num>
  <w:num w:numId="25">
    <w:abstractNumId w:val="26"/>
  </w:num>
  <w:num w:numId="26">
    <w:abstractNumId w:val="27"/>
  </w:num>
  <w:num w:numId="27">
    <w:abstractNumId w:val="51"/>
  </w:num>
  <w:num w:numId="28">
    <w:abstractNumId w:val="43"/>
  </w:num>
  <w:num w:numId="29">
    <w:abstractNumId w:val="58"/>
  </w:num>
  <w:num w:numId="30">
    <w:abstractNumId w:val="55"/>
  </w:num>
  <w:num w:numId="31">
    <w:abstractNumId w:val="11"/>
  </w:num>
  <w:num w:numId="32">
    <w:abstractNumId w:val="10"/>
  </w:num>
  <w:num w:numId="33">
    <w:abstractNumId w:val="18"/>
  </w:num>
  <w:num w:numId="34">
    <w:abstractNumId w:val="14"/>
  </w:num>
  <w:num w:numId="35">
    <w:abstractNumId w:val="42"/>
  </w:num>
  <w:num w:numId="36">
    <w:abstractNumId w:val="9"/>
  </w:num>
  <w:num w:numId="37">
    <w:abstractNumId w:val="52"/>
  </w:num>
  <w:num w:numId="38">
    <w:abstractNumId w:val="44"/>
  </w:num>
  <w:num w:numId="39">
    <w:abstractNumId w:val="46"/>
  </w:num>
  <w:num w:numId="40">
    <w:abstractNumId w:val="19"/>
  </w:num>
  <w:num w:numId="41">
    <w:abstractNumId w:val="54"/>
  </w:num>
  <w:num w:numId="42">
    <w:abstractNumId w:val="61"/>
  </w:num>
  <w:num w:numId="43">
    <w:abstractNumId w:val="7"/>
  </w:num>
  <w:num w:numId="44">
    <w:abstractNumId w:val="24"/>
  </w:num>
  <w:num w:numId="45">
    <w:abstractNumId w:val="23"/>
  </w:num>
  <w:num w:numId="46">
    <w:abstractNumId w:val="48"/>
  </w:num>
  <w:num w:numId="47">
    <w:abstractNumId w:val="30"/>
  </w:num>
  <w:num w:numId="48">
    <w:abstractNumId w:val="6"/>
  </w:num>
  <w:num w:numId="49">
    <w:abstractNumId w:val="31"/>
  </w:num>
  <w:num w:numId="50">
    <w:abstractNumId w:val="35"/>
  </w:num>
  <w:num w:numId="51">
    <w:abstractNumId w:val="3"/>
  </w:num>
  <w:num w:numId="52">
    <w:abstractNumId w:val="13"/>
  </w:num>
  <w:num w:numId="53">
    <w:abstractNumId w:val="12"/>
  </w:num>
  <w:num w:numId="54">
    <w:abstractNumId w:val="2"/>
  </w:num>
  <w:num w:numId="55">
    <w:abstractNumId w:val="45"/>
  </w:num>
  <w:num w:numId="56">
    <w:abstractNumId w:val="5"/>
  </w:num>
  <w:num w:numId="57">
    <w:abstractNumId w:val="57"/>
  </w:num>
  <w:num w:numId="58">
    <w:abstractNumId w:val="8"/>
  </w:num>
  <w:num w:numId="59">
    <w:abstractNumId w:val="15"/>
  </w:num>
  <w:num w:numId="60">
    <w:abstractNumId w:val="20"/>
  </w:num>
  <w:num w:numId="61">
    <w:abstractNumId w:val="49"/>
  </w:num>
  <w:num w:numId="62">
    <w:abstractNumId w:val="63"/>
  </w:num>
  <w:num w:numId="63">
    <w:abstractNumId w:val="50"/>
  </w:num>
  <w:num w:numId="64">
    <w:abstractNumId w:val="2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434B1B"/>
    <w:rsid w:val="001F7D52"/>
    <w:rsid w:val="00434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66FC56-689F-416E-9212-2895690BE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en-IN"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next w:val="Textbody"/>
    <w:uiPriority w:val="9"/>
    <w:qFormat/>
    <w:pPr>
      <w:outlineLvl w:val="0"/>
    </w:pPr>
    <w:rPr>
      <w:rFonts w:ascii="Liberation Serif" w:eastAsia="NSimSun" w:hAnsi="Liberation Serif"/>
      <w:b/>
      <w:bCs/>
      <w:sz w:val="48"/>
      <w:szCs w:val="48"/>
    </w:rPr>
  </w:style>
  <w:style w:type="paragraph" w:styleId="Heading2">
    <w:name w:val="heading 2"/>
    <w:basedOn w:val="Heading"/>
    <w:next w:val="Textbody"/>
    <w:uiPriority w:val="9"/>
    <w:unhideWhenUsed/>
    <w:qFormat/>
    <w:pPr>
      <w:spacing w:before="200"/>
      <w:outlineLvl w:val="1"/>
    </w:pPr>
    <w:rPr>
      <w:rFonts w:ascii="Liberation Serif" w:eastAsia="NSimSun" w:hAnsi="Liberation Serif"/>
      <w:b/>
      <w:bCs/>
      <w:sz w:val="36"/>
      <w:szCs w:val="36"/>
    </w:rPr>
  </w:style>
  <w:style w:type="paragraph" w:styleId="Heading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Standard"/>
    <w:next w:val="Textbody"/>
    <w:pPr>
      <w:suppressLineNumbers/>
      <w:spacing w:after="283"/>
    </w:pPr>
    <w:rPr>
      <w:sz w:val="12"/>
      <w:szCs w:val="12"/>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hyperlink" Target="https://makersuite.google.com/app/apikey" TargetMode="Externa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2796</Words>
  <Characters>15939</Characters>
  <Application>Microsoft Office Word</Application>
  <DocSecurity>0</DocSecurity>
  <Lines>132</Lines>
  <Paragraphs>37</Paragraphs>
  <ScaleCrop>false</ScaleCrop>
  <Company/>
  <LinksUpToDate>false</LinksUpToDate>
  <CharactersWithSpaces>18698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app</cp:lastModifiedBy>
  <cp:revision>2</cp:revision>
  <dcterms:created xsi:type="dcterms:W3CDTF">2026-03-08T21:06:00Z</dcterms:created>
  <dcterms:modified xsi:type="dcterms:W3CDTF">2026-03-08T21:06:00Z</dcterms:modified>
</cp:coreProperties>
</file>